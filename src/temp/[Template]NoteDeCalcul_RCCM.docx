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FF782A" w14:textId="121EF02B" w:rsidR="00683635" w:rsidRPr="0017096E" w:rsidRDefault="00683635">
      <w:pPr>
        <w:rPr>
          <w:rFonts w:ascii="Arial Narrow" w:hAnsi="Arial Narrow" w:cs="Arial"/>
        </w:rPr>
      </w:pPr>
    </w:p>
    <w:p w14:paraId="20B1DF0B" w14:textId="77777777" w:rsidR="00C43EF8" w:rsidRPr="0017096E" w:rsidRDefault="00C43EF8">
      <w:pPr>
        <w:rPr>
          <w:rFonts w:ascii="Arial Narrow" w:hAnsi="Arial Narrow" w:cs="Arial"/>
        </w:rPr>
      </w:pPr>
    </w:p>
    <w:p w14:paraId="62C65F2B" w14:textId="77777777" w:rsidR="00C43EF8" w:rsidRPr="0017096E" w:rsidRDefault="00C43EF8" w:rsidP="00D43B21">
      <w:pPr>
        <w:pStyle w:val="Titrepagedegarde"/>
        <w:rPr>
          <w:rFonts w:cs="Arial"/>
        </w:rPr>
      </w:pPr>
    </w:p>
    <w:p w14:paraId="6F3DDAF8" w14:textId="48052248" w:rsidR="00C43EF8" w:rsidRPr="0017096E" w:rsidRDefault="00C43EF8">
      <w:pPr>
        <w:rPr>
          <w:rFonts w:ascii="Arial Narrow" w:hAnsi="Arial Narrow" w:cs="Arial"/>
        </w:rPr>
      </w:pPr>
    </w:p>
    <w:p w14:paraId="330660F1" w14:textId="77777777" w:rsidR="00C43EF8" w:rsidRPr="0017096E" w:rsidRDefault="00C43EF8">
      <w:pPr>
        <w:rPr>
          <w:rFonts w:ascii="Arial Narrow" w:hAnsi="Arial Narrow" w:cs="Arial"/>
        </w:rPr>
      </w:pPr>
    </w:p>
    <w:p w14:paraId="16C1D957" w14:textId="77777777" w:rsidR="00C43EF8" w:rsidRPr="0017096E" w:rsidRDefault="00C43EF8" w:rsidP="00D43B21">
      <w:pPr>
        <w:pStyle w:val="Titrepagedegarde"/>
        <w:rPr>
          <w:rFonts w:cs="Arial"/>
        </w:rPr>
      </w:pPr>
    </w:p>
    <w:p w14:paraId="25BBA5A4" w14:textId="77777777" w:rsidR="00C43EF8" w:rsidRPr="0017096E" w:rsidRDefault="00C43EF8">
      <w:pPr>
        <w:rPr>
          <w:rFonts w:ascii="Arial Narrow" w:hAnsi="Arial Narrow" w:cs="Arial"/>
        </w:rPr>
      </w:pPr>
    </w:p>
    <w:p w14:paraId="2ACE3F8C" w14:textId="77777777" w:rsidR="00C43EF8" w:rsidRPr="0017096E" w:rsidRDefault="00C43EF8">
      <w:pPr>
        <w:rPr>
          <w:rFonts w:ascii="Arial Narrow" w:hAnsi="Arial Narrow" w:cs="Arial"/>
        </w:rPr>
      </w:pPr>
    </w:p>
    <w:p w14:paraId="4568B5D3" w14:textId="77777777" w:rsidR="00C43EF8" w:rsidRPr="0017096E" w:rsidRDefault="00C43EF8">
      <w:pPr>
        <w:rPr>
          <w:rFonts w:ascii="Arial Narrow" w:hAnsi="Arial Narrow" w:cs="Arial"/>
        </w:rPr>
      </w:pPr>
    </w:p>
    <w:p w14:paraId="5D1442EE" w14:textId="77777777" w:rsidR="00C43EF8" w:rsidRPr="0017096E" w:rsidRDefault="00C43EF8">
      <w:pPr>
        <w:rPr>
          <w:rFonts w:ascii="Arial Narrow" w:hAnsi="Arial Narrow" w:cs="Arial"/>
        </w:rPr>
      </w:pPr>
    </w:p>
    <w:p w14:paraId="6D589826" w14:textId="77777777" w:rsidR="00C43EF8" w:rsidRPr="0017096E" w:rsidRDefault="00C43EF8">
      <w:pPr>
        <w:rPr>
          <w:rFonts w:ascii="Arial Narrow" w:hAnsi="Arial Narrow" w:cs="Arial"/>
        </w:rPr>
      </w:pPr>
    </w:p>
    <w:p w14:paraId="7AD1D506" w14:textId="77777777" w:rsidR="00C43EF8" w:rsidRPr="0017096E" w:rsidRDefault="00C43EF8">
      <w:pPr>
        <w:rPr>
          <w:rFonts w:ascii="Arial Narrow" w:hAnsi="Arial Narrow" w:cs="Arial"/>
        </w:rPr>
      </w:pPr>
    </w:p>
    <w:p w14:paraId="5EE644AF" w14:textId="77777777" w:rsidR="00C43EF8" w:rsidRPr="0017096E" w:rsidRDefault="00C43EF8">
      <w:pPr>
        <w:rPr>
          <w:rFonts w:ascii="Arial Narrow" w:hAnsi="Arial Narrow" w:cs="Arial"/>
        </w:rPr>
      </w:pPr>
    </w:p>
    <w:p w14:paraId="42E5D101" w14:textId="77777777" w:rsidR="00C43EF8" w:rsidRPr="0017096E" w:rsidRDefault="00C43EF8">
      <w:pPr>
        <w:rPr>
          <w:rFonts w:ascii="Arial Narrow" w:hAnsi="Arial Narrow" w:cs="Arial"/>
        </w:rPr>
      </w:pPr>
    </w:p>
    <w:p w14:paraId="058FEEA1" w14:textId="77777777" w:rsidR="00C43EF8" w:rsidRPr="0017096E" w:rsidRDefault="00C43EF8">
      <w:pPr>
        <w:rPr>
          <w:rFonts w:ascii="Arial Narrow" w:hAnsi="Arial Narrow" w:cs="Arial"/>
        </w:rPr>
      </w:pPr>
    </w:p>
    <w:p w14:paraId="7DC2531A" w14:textId="77777777" w:rsidR="00C43EF8" w:rsidRPr="0017096E" w:rsidRDefault="00C43EF8">
      <w:pPr>
        <w:rPr>
          <w:rFonts w:ascii="Arial Narrow" w:hAnsi="Arial Narrow" w:cs="Arial"/>
        </w:rPr>
      </w:pPr>
    </w:p>
    <w:p w14:paraId="22FB0AA0" w14:textId="77777777" w:rsidR="00C43EF8" w:rsidRPr="0017096E" w:rsidRDefault="00C43EF8">
      <w:pPr>
        <w:rPr>
          <w:rFonts w:ascii="Arial Narrow" w:hAnsi="Arial Narrow" w:cs="Arial"/>
        </w:rPr>
      </w:pPr>
    </w:p>
    <w:p w14:paraId="13D37179" w14:textId="77777777" w:rsidR="00C43EF8" w:rsidRPr="0017096E" w:rsidRDefault="00C43EF8">
      <w:pPr>
        <w:rPr>
          <w:rFonts w:ascii="Arial Narrow" w:hAnsi="Arial Narrow" w:cs="Arial"/>
        </w:rPr>
      </w:pPr>
    </w:p>
    <w:p w14:paraId="31B4DE2A" w14:textId="2F423262" w:rsidR="00C43EF8" w:rsidRPr="0017096E" w:rsidRDefault="00C43EF8">
      <w:pPr>
        <w:rPr>
          <w:rFonts w:ascii="Arial Narrow" w:hAnsi="Arial Narrow" w:cs="Arial"/>
        </w:rPr>
      </w:pPr>
    </w:p>
    <w:p w14:paraId="02BBB55F" w14:textId="77777777" w:rsidR="00C43EF8" w:rsidRPr="0017096E" w:rsidRDefault="00C43EF8">
      <w:pPr>
        <w:rPr>
          <w:rFonts w:ascii="Arial Narrow" w:hAnsi="Arial Narrow" w:cs="Arial"/>
        </w:rPr>
      </w:pPr>
    </w:p>
    <w:p w14:paraId="7629B541" w14:textId="0BD31F13" w:rsidR="00C43EF8" w:rsidRPr="0017096E" w:rsidRDefault="00F05F6B">
      <w:pPr>
        <w:rPr>
          <w:rFonts w:ascii="Arial Narrow" w:hAnsi="Arial Narrow" w:cs="Arial"/>
        </w:rPr>
      </w:pPr>
      <w:r w:rsidRPr="0017096E">
        <w:rPr>
          <w:rFonts w:ascii="Arial Narrow" w:eastAsiaTheme="minorEastAsia" w:hAnsi="Arial Narrow" w:cs="Arial"/>
          <w:noProof/>
          <w:sz w:val="2"/>
          <w:lang w:eastAsia="fr-F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B25CD95" wp14:editId="31CAF127">
                <wp:simplePos x="0" y="0"/>
                <wp:positionH relativeFrom="page">
                  <wp:posOffset>0</wp:posOffset>
                </wp:positionH>
                <wp:positionV relativeFrom="paragraph">
                  <wp:posOffset>275590</wp:posOffset>
                </wp:positionV>
                <wp:extent cx="7595235" cy="1341755"/>
                <wp:effectExtent l="0" t="0" r="0" b="0"/>
                <wp:wrapSquare wrapText="bothSides"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5235" cy="1341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B9FDD" w14:textId="01A40151" w:rsidR="00600DCD" w:rsidRPr="004F3CC6" w:rsidRDefault="00D959DE" w:rsidP="00F6448C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595959" w:themeColor="text1" w:themeTint="A6"/>
                                <w:sz w:val="44"/>
                                <w:szCs w:val="96"/>
                              </w:rPr>
                            </w:pPr>
                            <w:bookmarkStart w:id="0" w:name="TITLE_1"/>
                            <w:r w:rsidRPr="004F3CC6">
                              <w:rPr>
                                <w:rFonts w:cs="Arial"/>
                                <w:b/>
                                <w:bCs/>
                                <w:color w:val="595959" w:themeColor="text1" w:themeTint="A6"/>
                                <w:sz w:val="44"/>
                                <w:szCs w:val="96"/>
                              </w:rPr>
                              <w:t>Titre du document</w:t>
                            </w:r>
                            <w:bookmarkEnd w:id="0"/>
                            <w:r w:rsidR="008E1FF1" w:rsidRPr="004F3CC6">
                              <w:rPr>
                                <w:rFonts w:cs="Arial"/>
                                <w:b/>
                                <w:bCs/>
                                <w:color w:val="595959" w:themeColor="text1" w:themeTint="A6"/>
                                <w:sz w:val="44"/>
                                <w:szCs w:val="96"/>
                              </w:rPr>
                              <w:t xml:space="preserve"> </w:t>
                            </w:r>
                          </w:p>
                          <w:p w14:paraId="7A9B1F76" w14:textId="10E2A4F9" w:rsidR="00600DCD" w:rsidRPr="00F6448C" w:rsidRDefault="00600DCD" w:rsidP="00F6448C">
                            <w:pPr>
                              <w:jc w:val="center"/>
                              <w:rPr>
                                <w:rFonts w:cs="Arial"/>
                                <w:color w:val="49454D"/>
                                <w:sz w:val="32"/>
                                <w:szCs w:val="48"/>
                              </w:rPr>
                            </w:pPr>
                            <w:r w:rsidRPr="00F6448C">
                              <w:rPr>
                                <w:rFonts w:cs="Arial"/>
                                <w:color w:val="49454D"/>
                                <w:sz w:val="32"/>
                                <w:szCs w:val="48"/>
                              </w:rPr>
                              <w:t>Réf.</w:t>
                            </w:r>
                            <w:r>
                              <w:rPr>
                                <w:rFonts w:cs="Arial"/>
                                <w:color w:val="49454D"/>
                                <w:sz w:val="32"/>
                                <w:szCs w:val="48"/>
                              </w:rPr>
                              <w:t xml:space="preserve"> </w:t>
                            </w:r>
                            <w:bookmarkStart w:id="1" w:name="REF_1"/>
                            <w:r w:rsidRPr="004F3CC6">
                              <w:rPr>
                                <w:rFonts w:cs="Arial"/>
                                <w:b/>
                                <w:color w:val="595959" w:themeColor="text1" w:themeTint="A6"/>
                                <w:sz w:val="32"/>
                                <w:szCs w:val="48"/>
                              </w:rPr>
                              <w:t>REFERENCE</w:t>
                            </w:r>
                            <w:bookmarkEnd w:id="1"/>
                            <w:r>
                              <w:rPr>
                                <w:rFonts w:cs="Arial"/>
                                <w:b/>
                                <w:color w:val="FFC000"/>
                                <w:sz w:val="32"/>
                                <w:szCs w:val="48"/>
                              </w:rPr>
                              <w:tab/>
                            </w:r>
                            <w:r>
                              <w:rPr>
                                <w:rFonts w:cs="Arial"/>
                                <w:color w:val="49454D"/>
                                <w:sz w:val="32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color w:val="49454D"/>
                                <w:sz w:val="32"/>
                                <w:szCs w:val="48"/>
                              </w:rPr>
                              <w:tab/>
                              <w:t xml:space="preserve">Indice </w:t>
                            </w:r>
                            <w:bookmarkStart w:id="2" w:name="INDICE_1"/>
                            <w:r w:rsidRPr="004F3CC6">
                              <w:rPr>
                                <w:rFonts w:cs="Arial"/>
                                <w:b/>
                                <w:color w:val="595959" w:themeColor="text1" w:themeTint="A6"/>
                                <w:sz w:val="32"/>
                                <w:szCs w:val="48"/>
                              </w:rPr>
                              <w:t>INDICE</w:t>
                            </w:r>
                            <w:bookmarkEnd w:id="2"/>
                            <w:r w:rsidRPr="00F6448C">
                              <w:rPr>
                                <w:rFonts w:cs="Arial"/>
                                <w:sz w:val="52"/>
                                <w:szCs w:val="4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25CD95" id="_x0000_t202" coordsize="21600,21600" o:spt="202" path="m,l,21600r21600,l21600,xe">
                <v:stroke joinstyle="miter"/>
                <v:path gradientshapeok="t" o:connecttype="rect"/>
              </v:shapetype>
              <v:shape id="Zone de texte 15" o:spid="_x0000_s1026" type="#_x0000_t202" style="position:absolute;left:0;text-align:left;margin-left:0;margin-top:21.7pt;width:598.05pt;height:105.65pt;z-index:2517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" filled="f" stroked="f">
                <v:textbox>
                  <w:txbxContent>
                    <w:p w14:paraId="106B9FDD" w14:textId="01A40151" w:rsidR="00600DCD" w:rsidRPr="004F3CC6" w:rsidRDefault="00D959DE" w:rsidP="00F6448C">
                      <w:pPr>
                        <w:jc w:val="center"/>
                        <w:rPr>
                          <w:rFonts w:cs="Arial"/>
                          <w:b/>
                          <w:bCs/>
                          <w:color w:val="595959" w:themeColor="text1" w:themeTint="A6"/>
                          <w:sz w:val="44"/>
                          <w:szCs w:val="96"/>
                        </w:rPr>
                      </w:pPr>
                      <w:bookmarkStart w:id="3" w:name="TITLE_1"/>
                      <w:r w:rsidRPr="004F3CC6">
                        <w:rPr>
                          <w:rFonts w:cs="Arial"/>
                          <w:b/>
                          <w:bCs/>
                          <w:color w:val="595959" w:themeColor="text1" w:themeTint="A6"/>
                          <w:sz w:val="44"/>
                          <w:szCs w:val="96"/>
                        </w:rPr>
                        <w:t>Titre du document</w:t>
                      </w:r>
                      <w:bookmarkEnd w:id="3"/>
                      <w:r w:rsidR="008E1FF1" w:rsidRPr="004F3CC6">
                        <w:rPr>
                          <w:rFonts w:cs="Arial"/>
                          <w:b/>
                          <w:bCs/>
                          <w:color w:val="595959" w:themeColor="text1" w:themeTint="A6"/>
                          <w:sz w:val="44"/>
                          <w:szCs w:val="96"/>
                        </w:rPr>
                        <w:t xml:space="preserve"> </w:t>
                      </w:r>
                    </w:p>
                    <w:p w14:paraId="7A9B1F76" w14:textId="10E2A4F9" w:rsidR="00600DCD" w:rsidRPr="00F6448C" w:rsidRDefault="00600DCD" w:rsidP="00F6448C">
                      <w:pPr>
                        <w:jc w:val="center"/>
                        <w:rPr>
                          <w:rFonts w:cs="Arial"/>
                          <w:color w:val="49454D"/>
                          <w:sz w:val="32"/>
                          <w:szCs w:val="48"/>
                        </w:rPr>
                      </w:pPr>
                      <w:r w:rsidRPr="00F6448C">
                        <w:rPr>
                          <w:rFonts w:cs="Arial"/>
                          <w:color w:val="49454D"/>
                          <w:sz w:val="32"/>
                          <w:szCs w:val="48"/>
                        </w:rPr>
                        <w:t>Réf.</w:t>
                      </w:r>
                      <w:r>
                        <w:rPr>
                          <w:rFonts w:cs="Arial"/>
                          <w:color w:val="49454D"/>
                          <w:sz w:val="32"/>
                          <w:szCs w:val="48"/>
                        </w:rPr>
                        <w:t xml:space="preserve"> </w:t>
                      </w:r>
                      <w:bookmarkStart w:id="4" w:name="REF_1"/>
                      <w:r w:rsidRPr="004F3CC6">
                        <w:rPr>
                          <w:rFonts w:cs="Arial"/>
                          <w:b/>
                          <w:color w:val="595959" w:themeColor="text1" w:themeTint="A6"/>
                          <w:sz w:val="32"/>
                          <w:szCs w:val="48"/>
                        </w:rPr>
                        <w:t>REFERENCE</w:t>
                      </w:r>
                      <w:bookmarkEnd w:id="4"/>
                      <w:r>
                        <w:rPr>
                          <w:rFonts w:cs="Arial"/>
                          <w:b/>
                          <w:color w:val="FFC000"/>
                          <w:sz w:val="32"/>
                          <w:szCs w:val="48"/>
                        </w:rPr>
                        <w:tab/>
                      </w:r>
                      <w:r>
                        <w:rPr>
                          <w:rFonts w:cs="Arial"/>
                          <w:color w:val="49454D"/>
                          <w:sz w:val="32"/>
                          <w:szCs w:val="48"/>
                        </w:rPr>
                        <w:t xml:space="preserve"> </w:t>
                      </w:r>
                      <w:r>
                        <w:rPr>
                          <w:rFonts w:cs="Arial"/>
                          <w:color w:val="49454D"/>
                          <w:sz w:val="32"/>
                          <w:szCs w:val="48"/>
                        </w:rPr>
                        <w:tab/>
                        <w:t xml:space="preserve">Indice </w:t>
                      </w:r>
                      <w:bookmarkStart w:id="5" w:name="INDICE_1"/>
                      <w:proofErr w:type="spellStart"/>
                      <w:r w:rsidRPr="004F3CC6">
                        <w:rPr>
                          <w:rFonts w:cs="Arial"/>
                          <w:b/>
                          <w:color w:val="595959" w:themeColor="text1" w:themeTint="A6"/>
                          <w:sz w:val="32"/>
                          <w:szCs w:val="48"/>
                        </w:rPr>
                        <w:t>INDICE</w:t>
                      </w:r>
                      <w:bookmarkEnd w:id="5"/>
                      <w:proofErr w:type="spellEnd"/>
                      <w:r w:rsidRPr="00F6448C">
                        <w:rPr>
                          <w:rFonts w:cs="Arial"/>
                          <w:sz w:val="52"/>
                          <w:szCs w:val="48"/>
                        </w:rPr>
                        <w:br/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7096E">
        <w:rPr>
          <w:rFonts w:ascii="Arial Narrow" w:hAnsi="Arial Narrow" w:cs="Arial"/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FE4659B" wp14:editId="51922109">
                <wp:simplePos x="0" y="0"/>
                <wp:positionH relativeFrom="page">
                  <wp:align>center</wp:align>
                </wp:positionH>
                <wp:positionV relativeFrom="paragraph">
                  <wp:posOffset>1849120</wp:posOffset>
                </wp:positionV>
                <wp:extent cx="7616825" cy="1381125"/>
                <wp:effectExtent l="0" t="0" r="3175" b="9525"/>
                <wp:wrapNone/>
                <wp:docPr id="12" name="Groupe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6825" cy="1381125"/>
                          <a:chOff x="0" y="0"/>
                          <a:chExt cx="7616825" cy="1381125"/>
                        </a:xfrm>
                      </wpg:grpSpPr>
                      <wps:wsp>
                        <wps:cNvPr id="13" name="Zone de texte 13"/>
                        <wps:cNvSpPr txBox="1"/>
                        <wps:spPr>
                          <a:xfrm>
                            <a:off x="0" y="0"/>
                            <a:ext cx="7616825" cy="325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306C2A" w14:textId="6F188B11" w:rsidR="00600DCD" w:rsidRPr="009A3113" w:rsidRDefault="00600DCD" w:rsidP="00F724D3">
                              <w:pPr>
                                <w:jc w:val="center"/>
                                <w:rPr>
                                  <w:rFonts w:cs="Arial"/>
                                  <w:b/>
                                  <w:i/>
                                  <w:iCs/>
                                  <w:color w:val="009EE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cs="Arial"/>
                                  <w:b/>
                                  <w:i/>
                                  <w:iCs/>
                                  <w:color w:val="009EE0"/>
                                  <w:sz w:val="32"/>
                                  <w:szCs w:val="32"/>
                                </w:rPr>
                                <w:t>Note de calcul</w:t>
                              </w:r>
                            </w:p>
                            <w:p w14:paraId="69EFB635" w14:textId="6F8A4971" w:rsidR="00600DCD" w:rsidRPr="009A3113" w:rsidRDefault="00600DCD" w:rsidP="00F05F6B">
                              <w:pPr>
                                <w:jc w:val="center"/>
                                <w:rPr>
                                  <w:rFonts w:cs="Arial"/>
                                  <w:b/>
                                  <w:i/>
                                  <w:iCs/>
                                  <w:color w:val="009EE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934075" y="1104900"/>
                            <a:ext cx="866775" cy="276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E4659B" id="Groupe 12" o:spid="_x0000_s1027" style="position:absolute;left:0;text-align:left;margin-left:0;margin-top:145.6pt;width:599.75pt;height:108.75pt;z-index:251780096;mso-position-horizontal:center;mso-position-horizontal-relative:page;mso-height-relative:margin" coordsize="76168,13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">
                <v:shape id="Zone de texte 13" o:spid="_x0000_s1028" type="#_x0000_t202" style="position:absolute;width:76168;height:3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<v:textbox>
                    <w:txbxContent>
                      <w:p w14:paraId="27306C2A" w14:textId="6F188B11" w:rsidR="00600DCD" w:rsidRPr="009A3113" w:rsidRDefault="00600DCD" w:rsidP="00F724D3">
                        <w:pPr>
                          <w:jc w:val="center"/>
                          <w:rPr>
                            <w:rFonts w:cs="Arial"/>
                            <w:b/>
                            <w:i/>
                            <w:iCs/>
                            <w:color w:val="009EE0"/>
                            <w:sz w:val="32"/>
                            <w:szCs w:val="32"/>
                          </w:rPr>
                        </w:pPr>
                        <w:r>
                          <w:rPr>
                            <w:rFonts w:cs="Arial"/>
                            <w:b/>
                            <w:i/>
                            <w:iCs/>
                            <w:color w:val="009EE0"/>
                            <w:sz w:val="32"/>
                            <w:szCs w:val="32"/>
                          </w:rPr>
                          <w:t>Note de calcul</w:t>
                        </w:r>
                      </w:p>
                      <w:p w14:paraId="69EFB635" w14:textId="6F8A4971" w:rsidR="00600DCD" w:rsidRPr="009A3113" w:rsidRDefault="00600DCD" w:rsidP="00F05F6B">
                        <w:pPr>
                          <w:jc w:val="center"/>
                          <w:rPr>
                            <w:rFonts w:cs="Arial"/>
                            <w:b/>
                            <w:i/>
                            <w:iCs/>
                            <w:color w:val="009EE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shape>
                <v:rect id="Rectangle 14" o:spid="_x0000_s1029" style="position:absolute;left:59340;top:11049;width:8668;height:2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jix8IA&#10;AADbAAAADwAAAGRycy9kb3ducmV2LnhtbERPTWvCQBC9C/6HZYTedFNbraSuIkKhOQhVe/A4ZKdJ&#10;muxs2F2T+O+7QsHbPN7nrLeDaURHzleWFTzPEhDEudUVFwq+zx/TFQgfkDU2lknBjTxsN+PRGlNt&#10;ez5SdwqFiCHsU1RQhtCmUvq8JIN+ZlviyP1YZzBE6AqpHfYx3DRyniRLabDi2FBiS/uS8vp0NQrq&#10;LDPXYZF32dfh7ffF9bf6fNkr9TQZdu8gAg3hIf53f+o4/xXuv8QD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COLHwgAAANsAAAAPAAAAAAAAAAAAAAAAAJgCAABkcnMvZG93&#10;bnJldi54bWxQSwUGAAAAAAQABAD1AAAAhwMAAAAA&#10;" stroked="f" strokeweight="1pt"/>
                <w10:wrap anchorx="page"/>
              </v:group>
            </w:pict>
          </mc:Fallback>
        </mc:AlternateContent>
      </w:r>
    </w:p>
    <w:p w14:paraId="391B8437" w14:textId="3750B973" w:rsidR="00C43EF8" w:rsidRPr="0017096E" w:rsidRDefault="00C43EF8">
      <w:pPr>
        <w:rPr>
          <w:rFonts w:ascii="Arial Narrow" w:hAnsi="Arial Narrow" w:cs="Arial"/>
        </w:rPr>
      </w:pPr>
    </w:p>
    <w:p w14:paraId="6FABF749" w14:textId="79AE0904" w:rsidR="00C43EF8" w:rsidRPr="0017096E" w:rsidRDefault="00C43EF8">
      <w:pPr>
        <w:rPr>
          <w:rFonts w:ascii="Arial Narrow" w:hAnsi="Arial Narrow" w:cs="Arial"/>
        </w:rPr>
      </w:pPr>
    </w:p>
    <w:p w14:paraId="759F41DE" w14:textId="29BA4FA5" w:rsidR="00C43EF8" w:rsidRPr="0017096E" w:rsidRDefault="007B328B" w:rsidP="007B328B">
      <w:pPr>
        <w:tabs>
          <w:tab w:val="left" w:pos="3540"/>
        </w:tabs>
        <w:rPr>
          <w:rFonts w:ascii="Arial Narrow" w:hAnsi="Arial Narrow" w:cs="Arial"/>
        </w:rPr>
      </w:pPr>
      <w:r w:rsidRPr="0017096E">
        <w:rPr>
          <w:rFonts w:ascii="Arial Narrow" w:hAnsi="Arial Narrow" w:cs="Arial"/>
        </w:rPr>
        <w:tab/>
      </w:r>
    </w:p>
    <w:p w14:paraId="79AED928" w14:textId="11341C78" w:rsidR="00C43EF8" w:rsidRPr="0017096E" w:rsidRDefault="00C43EF8">
      <w:pPr>
        <w:rPr>
          <w:rFonts w:ascii="Arial Narrow" w:hAnsi="Arial Narrow" w:cs="Arial"/>
        </w:rPr>
      </w:pPr>
    </w:p>
    <w:p w14:paraId="43CDC8F2" w14:textId="5AA14739" w:rsidR="009852D6" w:rsidRPr="0017096E" w:rsidRDefault="009852D6">
      <w:pPr>
        <w:rPr>
          <w:rFonts w:ascii="Arial Narrow" w:hAnsi="Arial Narrow" w:cs="Arial"/>
        </w:rPr>
        <w:sectPr w:rsidR="009852D6" w:rsidRPr="0017096E" w:rsidSect="007B328B"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17" w:right="707" w:bottom="1417" w:left="1417" w:header="708" w:footer="120" w:gutter="0"/>
          <w:cols w:space="708"/>
          <w:titlePg/>
          <w:docGrid w:linePitch="360"/>
        </w:sectPr>
      </w:pPr>
    </w:p>
    <w:p w14:paraId="48A2B7AB" w14:textId="36B16F1A" w:rsidR="00A01A87" w:rsidRPr="0017096E" w:rsidRDefault="00A01A87" w:rsidP="00A01A87">
      <w:pPr>
        <w:tabs>
          <w:tab w:val="center" w:pos="3119"/>
          <w:tab w:val="center" w:pos="8364"/>
        </w:tabs>
        <w:spacing w:after="0"/>
        <w:rPr>
          <w:rFonts w:ascii="Arial Narrow" w:hAnsi="Arial Narrow" w:cs="Arial"/>
          <w:color w:val="808080" w:themeColor="background1" w:themeShade="80"/>
          <w:spacing w:val="60"/>
        </w:rPr>
      </w:pPr>
    </w:p>
    <w:p w14:paraId="614F9945" w14:textId="77777777" w:rsidR="004428FF" w:rsidRPr="0017096E" w:rsidRDefault="004428FF" w:rsidP="004428FF">
      <w:pPr>
        <w:pStyle w:val="Paragraphestandard"/>
        <w:rPr>
          <w:rFonts w:ascii="Arial Narrow" w:hAnsi="Arial Narrow" w:cs="Arial"/>
          <w:color w:val="000000" w:themeColor="text1"/>
          <w:sz w:val="32"/>
          <w:szCs w:val="32"/>
        </w:rPr>
      </w:pPr>
      <w:r w:rsidRPr="0017096E">
        <w:rPr>
          <w:rFonts w:ascii="Arial Narrow" w:hAnsi="Arial Narrow" w:cs="Arial"/>
          <w:color w:val="000000" w:themeColor="text1"/>
          <w:sz w:val="32"/>
          <w:szCs w:val="32"/>
        </w:rPr>
        <w:t>Grille de révision</w:t>
      </w:r>
    </w:p>
    <w:tbl>
      <w:tblPr>
        <w:tblpPr w:leftFromText="141" w:rightFromText="141" w:vertAnchor="text" w:horzAnchor="page" w:tblpX="1144" w:tblpY="177"/>
        <w:tblW w:w="9281" w:type="dxa"/>
        <w:tblBorders>
          <w:insideH w:val="single" w:sz="8" w:space="0" w:color="D9D9D9"/>
          <w:insideV w:val="single" w:sz="8" w:space="0" w:color="D9D9D9"/>
        </w:tblBorders>
        <w:shd w:val="clear" w:color="auto" w:fill="F2F2F2"/>
        <w:tblLook w:val="04A0" w:firstRow="1" w:lastRow="0" w:firstColumn="1" w:lastColumn="0" w:noHBand="0" w:noVBand="1"/>
      </w:tblPr>
      <w:tblGrid>
        <w:gridCol w:w="1450"/>
        <w:gridCol w:w="1704"/>
        <w:gridCol w:w="1344"/>
        <w:gridCol w:w="4783"/>
      </w:tblGrid>
      <w:tr w:rsidR="004428FF" w:rsidRPr="0017096E" w14:paraId="1D9715B3" w14:textId="77777777" w:rsidTr="004428FF">
        <w:trPr>
          <w:trHeight w:val="426"/>
        </w:trPr>
        <w:tc>
          <w:tcPr>
            <w:tcW w:w="1450" w:type="dxa"/>
            <w:shd w:val="clear" w:color="auto" w:fill="969696"/>
            <w:vAlign w:val="center"/>
          </w:tcPr>
          <w:p w14:paraId="45B7DC29" w14:textId="77777777" w:rsidR="004428FF" w:rsidRPr="0017096E" w:rsidRDefault="004428FF" w:rsidP="004428FF">
            <w:pPr>
              <w:pStyle w:val="CHAPITRE"/>
              <w:jc w:val="center"/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</w:pPr>
            <w:r w:rsidRPr="0017096E"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  <w:t>Indice</w:t>
            </w:r>
          </w:p>
        </w:tc>
        <w:tc>
          <w:tcPr>
            <w:tcW w:w="1704" w:type="dxa"/>
            <w:shd w:val="clear" w:color="auto" w:fill="969696"/>
            <w:vAlign w:val="center"/>
          </w:tcPr>
          <w:p w14:paraId="3985E08B" w14:textId="77777777" w:rsidR="004428FF" w:rsidRPr="0017096E" w:rsidRDefault="004428FF" w:rsidP="004428FF">
            <w:pPr>
              <w:pStyle w:val="CHAPITRE"/>
              <w:jc w:val="center"/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</w:pPr>
            <w:r w:rsidRPr="0017096E"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  <w:t>Chapitre</w:t>
            </w:r>
          </w:p>
        </w:tc>
        <w:tc>
          <w:tcPr>
            <w:tcW w:w="1344" w:type="dxa"/>
            <w:shd w:val="clear" w:color="auto" w:fill="969696"/>
            <w:vAlign w:val="center"/>
          </w:tcPr>
          <w:p w14:paraId="6004118E" w14:textId="77777777" w:rsidR="004428FF" w:rsidRPr="0017096E" w:rsidRDefault="004428FF" w:rsidP="004428FF">
            <w:pPr>
              <w:pStyle w:val="CHAPITRE"/>
              <w:jc w:val="center"/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</w:pPr>
            <w:r w:rsidRPr="0017096E"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  <w:t>Page</w:t>
            </w:r>
          </w:p>
        </w:tc>
        <w:tc>
          <w:tcPr>
            <w:tcW w:w="4783" w:type="dxa"/>
            <w:shd w:val="clear" w:color="auto" w:fill="969696"/>
            <w:vAlign w:val="center"/>
          </w:tcPr>
          <w:p w14:paraId="1722655B" w14:textId="77777777" w:rsidR="004428FF" w:rsidRPr="0017096E" w:rsidRDefault="004428FF" w:rsidP="004428FF">
            <w:pPr>
              <w:pStyle w:val="CHAPITRE"/>
              <w:jc w:val="center"/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</w:pPr>
            <w:r w:rsidRPr="0017096E"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  <w:t>Modifications</w:t>
            </w:r>
          </w:p>
        </w:tc>
      </w:tr>
      <w:tr w:rsidR="004428FF" w:rsidRPr="0017096E" w14:paraId="0753F028" w14:textId="77777777" w:rsidTr="004428FF">
        <w:trPr>
          <w:trHeight w:val="567"/>
        </w:trPr>
        <w:tc>
          <w:tcPr>
            <w:tcW w:w="1450" w:type="dxa"/>
            <w:shd w:val="clear" w:color="auto" w:fill="auto"/>
          </w:tcPr>
          <w:p w14:paraId="48282C00" w14:textId="54594DA9" w:rsidR="004428FF" w:rsidRPr="0017096E" w:rsidRDefault="00C74B69" w:rsidP="004428FF">
            <w:pPr>
              <w:tabs>
                <w:tab w:val="left" w:pos="0"/>
                <w:tab w:val="left" w:pos="1134"/>
              </w:tabs>
              <w:ind w:firstLine="142"/>
              <w:rPr>
                <w:rFonts w:ascii="Arial Narrow" w:hAnsi="Arial Narrow" w:cs="Arial"/>
                <w:color w:val="000000" w:themeColor="text1"/>
              </w:rPr>
            </w:pPr>
            <w:bookmarkStart w:id="3" w:name="INDICE_3"/>
            <w:r w:rsidRPr="004F3CC6">
              <w:rPr>
                <w:rFonts w:ascii="Arial Narrow" w:hAnsi="Arial Narrow" w:cs="Arial"/>
                <w:color w:val="595959" w:themeColor="text1" w:themeTint="A6"/>
              </w:rPr>
              <w:t>INDICE</w:t>
            </w:r>
            <w:bookmarkEnd w:id="3"/>
          </w:p>
        </w:tc>
        <w:tc>
          <w:tcPr>
            <w:tcW w:w="1704" w:type="dxa"/>
            <w:shd w:val="clear" w:color="auto" w:fill="auto"/>
          </w:tcPr>
          <w:p w14:paraId="482CC9C7" w14:textId="3D5BDA8B" w:rsidR="004428FF" w:rsidRPr="0017096E" w:rsidRDefault="004428FF" w:rsidP="00C74B69">
            <w:pPr>
              <w:tabs>
                <w:tab w:val="left" w:pos="0"/>
                <w:tab w:val="left" w:pos="1134"/>
              </w:tabs>
              <w:ind w:firstLine="142"/>
              <w:rPr>
                <w:rFonts w:ascii="Arial Narrow" w:hAnsi="Arial Narrow" w:cs="Arial"/>
                <w:color w:val="000000" w:themeColor="text1"/>
              </w:rPr>
            </w:pPr>
          </w:p>
        </w:tc>
        <w:tc>
          <w:tcPr>
            <w:tcW w:w="1344" w:type="dxa"/>
            <w:shd w:val="clear" w:color="auto" w:fill="auto"/>
          </w:tcPr>
          <w:p w14:paraId="79459F98" w14:textId="19399D49" w:rsidR="004428FF" w:rsidRPr="0017096E" w:rsidRDefault="004428FF" w:rsidP="00600DCD">
            <w:pPr>
              <w:tabs>
                <w:tab w:val="left" w:pos="0"/>
                <w:tab w:val="left" w:pos="1134"/>
              </w:tabs>
              <w:ind w:firstLine="142"/>
              <w:rPr>
                <w:rFonts w:ascii="Arial Narrow" w:hAnsi="Arial Narrow" w:cs="Arial"/>
                <w:color w:val="000000" w:themeColor="text1"/>
              </w:rPr>
            </w:pPr>
          </w:p>
        </w:tc>
        <w:tc>
          <w:tcPr>
            <w:tcW w:w="4783" w:type="dxa"/>
            <w:shd w:val="clear" w:color="auto" w:fill="auto"/>
          </w:tcPr>
          <w:p w14:paraId="7F089548" w14:textId="6DBFC5F4" w:rsidR="004428FF" w:rsidRPr="0017096E" w:rsidRDefault="004428FF" w:rsidP="00600DCD">
            <w:pPr>
              <w:tabs>
                <w:tab w:val="left" w:pos="0"/>
                <w:tab w:val="left" w:pos="1134"/>
              </w:tabs>
              <w:ind w:firstLine="142"/>
              <w:jc w:val="center"/>
              <w:rPr>
                <w:rFonts w:ascii="Arial Narrow" w:hAnsi="Arial Narrow" w:cs="Arial"/>
                <w:color w:val="000000" w:themeColor="text1"/>
              </w:rPr>
            </w:pPr>
          </w:p>
        </w:tc>
      </w:tr>
    </w:tbl>
    <w:p w14:paraId="3A30F1E4" w14:textId="77777777" w:rsidR="004428FF" w:rsidRPr="0017096E" w:rsidRDefault="004428FF" w:rsidP="004428FF">
      <w:pPr>
        <w:rPr>
          <w:rFonts w:ascii="Arial Narrow" w:hAnsi="Arial Narrow" w:cs="Arial"/>
        </w:rPr>
      </w:pPr>
    </w:p>
    <w:p w14:paraId="02BC9CFC" w14:textId="77777777" w:rsidR="004428FF" w:rsidRPr="0017096E" w:rsidRDefault="004428FF" w:rsidP="004428FF">
      <w:pPr>
        <w:rPr>
          <w:rFonts w:ascii="Arial Narrow" w:hAnsi="Arial Narrow" w:cs="Arial"/>
        </w:rPr>
      </w:pPr>
    </w:p>
    <w:p w14:paraId="40E4D79F" w14:textId="77777777" w:rsidR="004428FF" w:rsidRPr="0017096E" w:rsidRDefault="004428FF" w:rsidP="004428FF">
      <w:pPr>
        <w:rPr>
          <w:rFonts w:ascii="Arial Narrow" w:hAnsi="Arial Narrow" w:cs="Arial"/>
        </w:rPr>
      </w:pPr>
    </w:p>
    <w:p w14:paraId="2630B785" w14:textId="77777777" w:rsidR="004428FF" w:rsidRPr="0017096E" w:rsidRDefault="004428FF" w:rsidP="004428FF">
      <w:pPr>
        <w:rPr>
          <w:rFonts w:ascii="Arial Narrow" w:hAnsi="Arial Narrow" w:cs="Arial"/>
        </w:rPr>
      </w:pPr>
    </w:p>
    <w:p w14:paraId="35FD2B1B" w14:textId="77777777" w:rsidR="004428FF" w:rsidRPr="0017096E" w:rsidRDefault="004428FF" w:rsidP="004428FF">
      <w:pPr>
        <w:rPr>
          <w:rFonts w:ascii="Arial Narrow" w:hAnsi="Arial Narrow" w:cs="Arial"/>
        </w:rPr>
      </w:pPr>
    </w:p>
    <w:p w14:paraId="4C6B70B7" w14:textId="77777777" w:rsidR="004428FF" w:rsidRPr="0017096E" w:rsidRDefault="004428FF" w:rsidP="004428FF">
      <w:pPr>
        <w:rPr>
          <w:rFonts w:ascii="Arial Narrow" w:hAnsi="Arial Narrow" w:cs="Arial"/>
        </w:rPr>
      </w:pPr>
    </w:p>
    <w:p w14:paraId="50D00860" w14:textId="77777777" w:rsidR="004428FF" w:rsidRPr="0017096E" w:rsidRDefault="004428FF" w:rsidP="004428FF">
      <w:pPr>
        <w:rPr>
          <w:rFonts w:ascii="Arial Narrow" w:hAnsi="Arial Narrow" w:cs="Arial"/>
        </w:rPr>
      </w:pPr>
    </w:p>
    <w:p w14:paraId="57DE3A4B" w14:textId="77777777" w:rsidR="004428FF" w:rsidRPr="0017096E" w:rsidRDefault="004428FF" w:rsidP="004428FF">
      <w:pPr>
        <w:rPr>
          <w:rFonts w:ascii="Arial Narrow" w:hAnsi="Arial Narrow" w:cs="Arial"/>
        </w:rPr>
      </w:pPr>
    </w:p>
    <w:p w14:paraId="4B385133" w14:textId="77777777" w:rsidR="004428FF" w:rsidRPr="0017096E" w:rsidRDefault="004428FF" w:rsidP="004428FF">
      <w:pPr>
        <w:rPr>
          <w:rFonts w:ascii="Arial Narrow" w:hAnsi="Arial Narrow" w:cs="Arial"/>
        </w:rPr>
      </w:pPr>
    </w:p>
    <w:p w14:paraId="4A8FF927" w14:textId="77777777" w:rsidR="004428FF" w:rsidRPr="0017096E" w:rsidRDefault="004428FF" w:rsidP="004428FF">
      <w:pPr>
        <w:rPr>
          <w:rFonts w:ascii="Arial Narrow" w:hAnsi="Arial Narrow" w:cs="Arial"/>
        </w:rPr>
      </w:pPr>
    </w:p>
    <w:p w14:paraId="10562F07" w14:textId="77777777" w:rsidR="004428FF" w:rsidRPr="0017096E" w:rsidRDefault="004428FF" w:rsidP="004428FF">
      <w:pPr>
        <w:rPr>
          <w:rFonts w:ascii="Arial Narrow" w:hAnsi="Arial Narrow" w:cs="Arial"/>
        </w:rPr>
      </w:pPr>
    </w:p>
    <w:p w14:paraId="5556DB8F" w14:textId="77777777" w:rsidR="004428FF" w:rsidRPr="0017096E" w:rsidRDefault="004428FF" w:rsidP="004428FF">
      <w:pPr>
        <w:rPr>
          <w:rFonts w:ascii="Arial Narrow" w:hAnsi="Arial Narrow" w:cs="Arial"/>
        </w:rPr>
      </w:pPr>
    </w:p>
    <w:p w14:paraId="0031E9C0" w14:textId="77777777" w:rsidR="004428FF" w:rsidRPr="0017096E" w:rsidRDefault="004428FF" w:rsidP="004428FF">
      <w:pPr>
        <w:rPr>
          <w:rFonts w:ascii="Arial Narrow" w:hAnsi="Arial Narrow" w:cs="Arial"/>
        </w:rPr>
      </w:pPr>
    </w:p>
    <w:p w14:paraId="15E11457" w14:textId="77777777" w:rsidR="004428FF" w:rsidRPr="0017096E" w:rsidRDefault="004428FF" w:rsidP="004428FF">
      <w:pPr>
        <w:rPr>
          <w:rFonts w:ascii="Arial Narrow" w:hAnsi="Arial Narrow" w:cs="Arial"/>
        </w:rPr>
      </w:pPr>
    </w:p>
    <w:p w14:paraId="76D5F9D0" w14:textId="77777777" w:rsidR="004428FF" w:rsidRPr="0017096E" w:rsidRDefault="004428FF" w:rsidP="004428FF">
      <w:pPr>
        <w:rPr>
          <w:rFonts w:ascii="Arial Narrow" w:hAnsi="Arial Narrow" w:cs="Arial"/>
        </w:rPr>
      </w:pPr>
    </w:p>
    <w:p w14:paraId="09DD8F37" w14:textId="77777777" w:rsidR="004428FF" w:rsidRPr="0017096E" w:rsidRDefault="004428FF" w:rsidP="004428FF">
      <w:pPr>
        <w:rPr>
          <w:rFonts w:ascii="Arial Narrow" w:hAnsi="Arial Narrow" w:cs="Arial"/>
        </w:rPr>
      </w:pPr>
    </w:p>
    <w:p w14:paraId="13CBF731" w14:textId="77777777" w:rsidR="004428FF" w:rsidRPr="0017096E" w:rsidRDefault="004428FF" w:rsidP="004428FF">
      <w:pPr>
        <w:pStyle w:val="Paragraphestandard"/>
        <w:rPr>
          <w:rFonts w:ascii="Arial Narrow" w:hAnsi="Arial Narrow" w:cs="Arial"/>
        </w:rPr>
      </w:pPr>
      <w:r w:rsidRPr="0017096E">
        <w:rPr>
          <w:rFonts w:ascii="Arial Narrow" w:hAnsi="Arial Narrow" w:cs="Arial"/>
          <w:color w:val="000000" w:themeColor="text1"/>
          <w:sz w:val="32"/>
          <w:szCs w:val="32"/>
        </w:rPr>
        <w:t>Approbation</w:t>
      </w:r>
      <w:r w:rsidRPr="0017096E">
        <w:rPr>
          <w:rFonts w:ascii="Arial Narrow" w:hAnsi="Arial Narrow" w:cs="Arial"/>
          <w:color w:val="808080"/>
          <w:spacing w:val="60"/>
        </w:rPr>
        <w:br/>
      </w:r>
    </w:p>
    <w:tbl>
      <w:tblPr>
        <w:tblW w:w="9692" w:type="dxa"/>
        <w:tblInd w:w="-318" w:type="dxa"/>
        <w:tblBorders>
          <w:insideH w:val="single" w:sz="8" w:space="0" w:color="D9D9D9"/>
          <w:insideV w:val="single" w:sz="8" w:space="0" w:color="D9D9D9"/>
        </w:tblBorders>
        <w:shd w:val="clear" w:color="auto" w:fill="FFFFFF"/>
        <w:tblLook w:val="04A0" w:firstRow="1" w:lastRow="0" w:firstColumn="1" w:lastColumn="0" w:noHBand="0" w:noVBand="1"/>
      </w:tblPr>
      <w:tblGrid>
        <w:gridCol w:w="1207"/>
        <w:gridCol w:w="1232"/>
        <w:gridCol w:w="1456"/>
        <w:gridCol w:w="1743"/>
        <w:gridCol w:w="1952"/>
        <w:gridCol w:w="2102"/>
      </w:tblGrid>
      <w:tr w:rsidR="00A67F7E" w:rsidRPr="0017096E" w14:paraId="29F8E4C8" w14:textId="77777777" w:rsidTr="00A67F7E">
        <w:trPr>
          <w:trHeight w:val="418"/>
        </w:trPr>
        <w:tc>
          <w:tcPr>
            <w:tcW w:w="1207" w:type="dxa"/>
            <w:tcBorders>
              <w:right w:val="single" w:sz="8" w:space="0" w:color="D9D9D9"/>
            </w:tcBorders>
            <w:shd w:val="clear" w:color="auto" w:fill="969696"/>
            <w:vAlign w:val="center"/>
          </w:tcPr>
          <w:p w14:paraId="12D6CDD9" w14:textId="77777777" w:rsidR="004428FF" w:rsidRPr="0017096E" w:rsidRDefault="004428FF" w:rsidP="004428FF">
            <w:pPr>
              <w:pStyle w:val="CHAPITRE"/>
              <w:jc w:val="center"/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</w:pPr>
            <w:r w:rsidRPr="0017096E"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  <w:t>Indice</w:t>
            </w:r>
          </w:p>
        </w:tc>
        <w:tc>
          <w:tcPr>
            <w:tcW w:w="1232" w:type="dxa"/>
            <w:tcBorders>
              <w:right w:val="single" w:sz="8" w:space="0" w:color="D9D9D9"/>
            </w:tcBorders>
            <w:shd w:val="clear" w:color="auto" w:fill="969696"/>
            <w:vAlign w:val="center"/>
          </w:tcPr>
          <w:p w14:paraId="55A3B667" w14:textId="77777777" w:rsidR="004428FF" w:rsidRPr="0017096E" w:rsidRDefault="004428FF" w:rsidP="004428FF">
            <w:pPr>
              <w:pStyle w:val="CHAPITRE"/>
              <w:jc w:val="center"/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</w:pPr>
            <w:r w:rsidRPr="0017096E"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  <w:t>Etat</w:t>
            </w:r>
          </w:p>
        </w:tc>
        <w:tc>
          <w:tcPr>
            <w:tcW w:w="1456" w:type="dxa"/>
            <w:tcBorders>
              <w:left w:val="single" w:sz="8" w:space="0" w:color="D9D9D9"/>
              <w:right w:val="single" w:sz="8" w:space="0" w:color="D9D9D9"/>
            </w:tcBorders>
            <w:shd w:val="clear" w:color="auto" w:fill="969696"/>
            <w:vAlign w:val="center"/>
          </w:tcPr>
          <w:p w14:paraId="04996C95" w14:textId="77777777" w:rsidR="004428FF" w:rsidRPr="0017096E" w:rsidRDefault="004428FF" w:rsidP="004428FF">
            <w:pPr>
              <w:pStyle w:val="CHAPITRE"/>
              <w:jc w:val="center"/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</w:pPr>
            <w:r w:rsidRPr="0017096E"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  <w:t>Date</w:t>
            </w:r>
          </w:p>
        </w:tc>
        <w:tc>
          <w:tcPr>
            <w:tcW w:w="1743" w:type="dxa"/>
            <w:tcBorders>
              <w:left w:val="single" w:sz="8" w:space="0" w:color="D9D9D9"/>
              <w:right w:val="single" w:sz="8" w:space="0" w:color="D9D9D9"/>
            </w:tcBorders>
            <w:shd w:val="clear" w:color="auto" w:fill="969696"/>
            <w:vAlign w:val="center"/>
          </w:tcPr>
          <w:p w14:paraId="0CE73778" w14:textId="77777777" w:rsidR="004428FF" w:rsidRPr="0017096E" w:rsidRDefault="004428FF" w:rsidP="004428FF">
            <w:pPr>
              <w:pStyle w:val="CHAPITRE"/>
              <w:jc w:val="center"/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</w:pPr>
            <w:r w:rsidRPr="0017096E"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  <w:t>Rédacteur</w:t>
            </w:r>
          </w:p>
        </w:tc>
        <w:tc>
          <w:tcPr>
            <w:tcW w:w="1952" w:type="dxa"/>
            <w:tcBorders>
              <w:left w:val="single" w:sz="8" w:space="0" w:color="D9D9D9"/>
              <w:right w:val="single" w:sz="8" w:space="0" w:color="D9D9D9"/>
            </w:tcBorders>
            <w:shd w:val="clear" w:color="auto" w:fill="969696"/>
            <w:vAlign w:val="center"/>
          </w:tcPr>
          <w:p w14:paraId="1D47B7EF" w14:textId="77777777" w:rsidR="004428FF" w:rsidRPr="0017096E" w:rsidRDefault="004428FF" w:rsidP="004428FF">
            <w:pPr>
              <w:pStyle w:val="CHAPITRE"/>
              <w:jc w:val="center"/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</w:pPr>
            <w:r w:rsidRPr="0017096E"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  <w:t>Vérificateur</w:t>
            </w:r>
          </w:p>
        </w:tc>
        <w:tc>
          <w:tcPr>
            <w:tcW w:w="2102" w:type="dxa"/>
            <w:tcBorders>
              <w:left w:val="single" w:sz="8" w:space="0" w:color="D9D9D9"/>
            </w:tcBorders>
            <w:shd w:val="clear" w:color="auto" w:fill="969696"/>
            <w:vAlign w:val="center"/>
          </w:tcPr>
          <w:p w14:paraId="63680E49" w14:textId="77777777" w:rsidR="004428FF" w:rsidRPr="0017096E" w:rsidRDefault="004428FF" w:rsidP="004428FF">
            <w:pPr>
              <w:pStyle w:val="CHAPITRE"/>
              <w:jc w:val="center"/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</w:pPr>
            <w:r w:rsidRPr="0017096E"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  <w:t>Approbateur</w:t>
            </w:r>
          </w:p>
        </w:tc>
      </w:tr>
      <w:tr w:rsidR="00A67F7E" w:rsidRPr="0017096E" w14:paraId="72806E14" w14:textId="77777777" w:rsidTr="00A67F7E">
        <w:trPr>
          <w:trHeight w:val="418"/>
        </w:trPr>
        <w:tc>
          <w:tcPr>
            <w:tcW w:w="1207" w:type="dxa"/>
            <w:tcBorders>
              <w:bottom w:val="single" w:sz="8" w:space="0" w:color="D9D9D9"/>
              <w:right w:val="single" w:sz="8" w:space="0" w:color="D9D9D9"/>
            </w:tcBorders>
            <w:shd w:val="clear" w:color="auto" w:fill="FFFFFF" w:themeFill="background1"/>
            <w:vAlign w:val="center"/>
          </w:tcPr>
          <w:p w14:paraId="39A25501" w14:textId="5F00ADE1" w:rsidR="00A67F7E" w:rsidRPr="0017096E" w:rsidRDefault="00A67F7E" w:rsidP="004428FF">
            <w:pPr>
              <w:pStyle w:val="CHAPITRE"/>
              <w:jc w:val="center"/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</w:pPr>
            <w:bookmarkStart w:id="4" w:name="INDICE_4"/>
            <w:r w:rsidRPr="004F3CC6">
              <w:rPr>
                <w:rFonts w:ascii="Arial Narrow" w:hAnsi="Arial Narrow" w:cs="Arial"/>
                <w:b/>
                <w:color w:val="595959" w:themeColor="text1" w:themeTint="A6"/>
                <w:sz w:val="24"/>
                <w:szCs w:val="24"/>
              </w:rPr>
              <w:t>INDICE</w:t>
            </w:r>
            <w:bookmarkEnd w:id="4"/>
          </w:p>
        </w:tc>
        <w:tc>
          <w:tcPr>
            <w:tcW w:w="1232" w:type="dxa"/>
            <w:tcBorders>
              <w:bottom w:val="single" w:sz="8" w:space="0" w:color="D9D9D9"/>
              <w:right w:val="single" w:sz="8" w:space="0" w:color="D9D9D9"/>
            </w:tcBorders>
            <w:shd w:val="clear" w:color="auto" w:fill="FFFFFF" w:themeFill="background1"/>
            <w:vAlign w:val="center"/>
          </w:tcPr>
          <w:p w14:paraId="23A3D524" w14:textId="0E6A263A" w:rsidR="00A67F7E" w:rsidRPr="0017096E" w:rsidRDefault="00A67F7E" w:rsidP="00A67F7E">
            <w:pPr>
              <w:pStyle w:val="CHAPITRE"/>
              <w:jc w:val="center"/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</w:pPr>
            <w:bookmarkStart w:id="5" w:name="ETAT_1"/>
            <w:r w:rsidRPr="004F3CC6">
              <w:rPr>
                <w:rFonts w:ascii="Arial Narrow" w:hAnsi="Arial Narrow" w:cs="Arial"/>
                <w:b/>
                <w:color w:val="595959" w:themeColor="text1" w:themeTint="A6"/>
                <w:sz w:val="24"/>
                <w:szCs w:val="24"/>
              </w:rPr>
              <w:t>ETAT</w:t>
            </w:r>
            <w:bookmarkEnd w:id="5"/>
          </w:p>
        </w:tc>
        <w:tc>
          <w:tcPr>
            <w:tcW w:w="1456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 w:themeFill="background1"/>
            <w:vAlign w:val="center"/>
          </w:tcPr>
          <w:p w14:paraId="5F348E62" w14:textId="4192480D" w:rsidR="00A67F7E" w:rsidRPr="0017096E" w:rsidRDefault="00D959DE" w:rsidP="00A67F7E">
            <w:pPr>
              <w:pStyle w:val="CHAPITRE"/>
              <w:jc w:val="center"/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</w:pPr>
            <w:bookmarkStart w:id="6" w:name="DATE"/>
            <w:r w:rsidRPr="004F3CC6">
              <w:rPr>
                <w:rFonts w:ascii="Arial Narrow" w:hAnsi="Arial Narrow" w:cs="Arial"/>
                <w:b/>
                <w:color w:val="595959" w:themeColor="text1" w:themeTint="A6"/>
                <w:sz w:val="24"/>
                <w:szCs w:val="24"/>
              </w:rPr>
              <w:t>Date</w:t>
            </w:r>
            <w:bookmarkEnd w:id="6"/>
          </w:p>
        </w:tc>
        <w:tc>
          <w:tcPr>
            <w:tcW w:w="1743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 w:themeFill="background1"/>
            <w:vAlign w:val="center"/>
          </w:tcPr>
          <w:p w14:paraId="7E472A4D" w14:textId="55AD3FE5" w:rsidR="00A67F7E" w:rsidRPr="0017096E" w:rsidRDefault="00D959DE" w:rsidP="00A67F7E">
            <w:pPr>
              <w:pStyle w:val="CHAPITRE"/>
              <w:jc w:val="center"/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</w:pPr>
            <w:bookmarkStart w:id="7" w:name="REDAC"/>
            <w:r w:rsidRPr="004F3CC6">
              <w:rPr>
                <w:rFonts w:ascii="Arial Narrow" w:hAnsi="Arial Narrow" w:cs="Arial"/>
                <w:b/>
                <w:color w:val="595959" w:themeColor="text1" w:themeTint="A6"/>
                <w:sz w:val="24"/>
                <w:szCs w:val="24"/>
              </w:rPr>
              <w:t>Rédacteur</w:t>
            </w:r>
            <w:bookmarkEnd w:id="7"/>
          </w:p>
        </w:tc>
        <w:tc>
          <w:tcPr>
            <w:tcW w:w="1952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 w:themeFill="background1"/>
            <w:vAlign w:val="center"/>
          </w:tcPr>
          <w:p w14:paraId="0B2ED0F9" w14:textId="1B2040C3" w:rsidR="00A67F7E" w:rsidRPr="0017096E" w:rsidRDefault="00D959DE" w:rsidP="00EC5E12">
            <w:pPr>
              <w:pStyle w:val="CHAPITRE"/>
              <w:jc w:val="center"/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</w:pPr>
            <w:bookmarkStart w:id="8" w:name="VERIF"/>
            <w:r w:rsidRPr="004F3CC6">
              <w:rPr>
                <w:rFonts w:ascii="Arial Narrow" w:hAnsi="Arial Narrow" w:cs="Arial"/>
                <w:b/>
                <w:color w:val="595959" w:themeColor="text1" w:themeTint="A6"/>
                <w:sz w:val="24"/>
                <w:szCs w:val="24"/>
              </w:rPr>
              <w:t>Vérificateur</w:t>
            </w:r>
            <w:bookmarkEnd w:id="8"/>
          </w:p>
        </w:tc>
        <w:tc>
          <w:tcPr>
            <w:tcW w:w="2102" w:type="dxa"/>
            <w:tcBorders>
              <w:left w:val="single" w:sz="8" w:space="0" w:color="D9D9D9"/>
              <w:bottom w:val="single" w:sz="8" w:space="0" w:color="D9D9D9"/>
            </w:tcBorders>
            <w:shd w:val="clear" w:color="auto" w:fill="FFFFFF" w:themeFill="background1"/>
            <w:vAlign w:val="center"/>
          </w:tcPr>
          <w:p w14:paraId="1E13A3D2" w14:textId="1265FDA1" w:rsidR="00A67F7E" w:rsidRPr="0017096E" w:rsidRDefault="00D959DE" w:rsidP="004428FF">
            <w:pPr>
              <w:pStyle w:val="CHAPITRE"/>
              <w:jc w:val="center"/>
              <w:rPr>
                <w:rFonts w:ascii="Arial Narrow" w:hAnsi="Arial Narrow" w:cs="Arial"/>
                <w:b/>
                <w:color w:val="F8F8F8"/>
                <w:sz w:val="24"/>
                <w:szCs w:val="24"/>
              </w:rPr>
            </w:pPr>
            <w:bookmarkStart w:id="9" w:name="APPROBATEUR"/>
            <w:r w:rsidRPr="004F3CC6">
              <w:rPr>
                <w:rFonts w:ascii="Arial Narrow" w:hAnsi="Arial Narrow" w:cs="Arial"/>
                <w:b/>
                <w:color w:val="595959" w:themeColor="text1" w:themeTint="A6"/>
                <w:sz w:val="24"/>
                <w:szCs w:val="24"/>
              </w:rPr>
              <w:t>Approbateur</w:t>
            </w:r>
            <w:bookmarkEnd w:id="9"/>
          </w:p>
        </w:tc>
      </w:tr>
    </w:tbl>
    <w:p w14:paraId="3FD3C9D7" w14:textId="77777777" w:rsidR="004428FF" w:rsidRPr="0017096E" w:rsidRDefault="004428FF" w:rsidP="00217C88">
      <w:pPr>
        <w:jc w:val="center"/>
        <w:rPr>
          <w:rFonts w:ascii="Arial Narrow" w:hAnsi="Arial Narrow" w:cs="Arial"/>
        </w:rPr>
        <w:sectPr w:rsidR="004428FF" w:rsidRPr="0017096E" w:rsidSect="00F12D94">
          <w:headerReference w:type="default" r:id="rId16"/>
          <w:footerReference w:type="default" r:id="rId17"/>
          <w:headerReference w:type="first" r:id="rId18"/>
          <w:pgSz w:w="11906" w:h="16838"/>
          <w:pgMar w:top="1417" w:right="1417" w:bottom="1417" w:left="1417" w:header="708" w:footer="699" w:gutter="0"/>
          <w:cols w:space="708"/>
          <w:docGrid w:linePitch="360"/>
        </w:sectPr>
      </w:pPr>
    </w:p>
    <w:p w14:paraId="44D00ECE" w14:textId="75DDDCEF" w:rsidR="00217C88" w:rsidRPr="0017096E" w:rsidRDefault="00217C88" w:rsidP="00CB5FF2">
      <w:pPr>
        <w:tabs>
          <w:tab w:val="center" w:pos="4536"/>
          <w:tab w:val="left" w:pos="6795"/>
        </w:tabs>
        <w:spacing w:after="120"/>
        <w:jc w:val="center"/>
        <w:rPr>
          <w:rFonts w:ascii="Arial Narrow" w:hAnsi="Arial Narrow" w:cs="Arial"/>
          <w:b/>
          <w:color w:val="595959" w:themeColor="text1" w:themeTint="A6"/>
          <w:sz w:val="32"/>
          <w:szCs w:val="72"/>
        </w:rPr>
      </w:pPr>
      <w:r w:rsidRPr="0017096E">
        <w:rPr>
          <w:rFonts w:ascii="Arial Narrow" w:hAnsi="Arial Narrow" w:cs="Arial"/>
          <w:b/>
          <w:color w:val="595959" w:themeColor="text1" w:themeTint="A6"/>
          <w:sz w:val="32"/>
          <w:szCs w:val="72"/>
        </w:rPr>
        <w:lastRenderedPageBreak/>
        <w:t>Sommaire</w:t>
      </w:r>
    </w:p>
    <w:p w14:paraId="5F18F5A4" w14:textId="77777777" w:rsidR="009A72C5" w:rsidRPr="0017096E" w:rsidRDefault="009A72C5" w:rsidP="0064011A">
      <w:pPr>
        <w:jc w:val="right"/>
        <w:rPr>
          <w:rFonts w:ascii="Arial Narrow" w:hAnsi="Arial Narrow" w:cs="Arial"/>
          <w:b/>
          <w:color w:val="009EE0"/>
          <w:sz w:val="36"/>
        </w:rPr>
      </w:pPr>
    </w:p>
    <w:p w14:paraId="44D986FD" w14:textId="77777777" w:rsidR="00DC136F" w:rsidRDefault="00C73CD3">
      <w:pPr>
        <w:pStyle w:val="TM1"/>
        <w:rPr>
          <w:rFonts w:asciiTheme="minorHAnsi" w:eastAsiaTheme="minorEastAsia" w:hAnsiTheme="minorHAnsi"/>
          <w:b w:val="0"/>
          <w:caps w:val="0"/>
          <w:color w:val="auto"/>
          <w:sz w:val="22"/>
          <w:lang w:eastAsia="fr-FR"/>
        </w:rPr>
      </w:pPr>
      <w:r w:rsidRPr="0017096E">
        <w:rPr>
          <w:rFonts w:ascii="Arial Narrow" w:hAnsi="Arial Narrow" w:cs="Arial"/>
          <w:bCs/>
          <w:szCs w:val="20"/>
        </w:rPr>
        <w:fldChar w:fldCharType="begin"/>
      </w:r>
      <w:r w:rsidRPr="0017096E">
        <w:rPr>
          <w:rFonts w:ascii="Arial Narrow" w:hAnsi="Arial Narrow" w:cs="Arial"/>
          <w:bCs/>
          <w:szCs w:val="20"/>
        </w:rPr>
        <w:instrText xml:space="preserve"> TOC \o "1-3" \h \z \u </w:instrText>
      </w:r>
      <w:r w:rsidRPr="0017096E">
        <w:rPr>
          <w:rFonts w:ascii="Arial Narrow" w:hAnsi="Arial Narrow" w:cs="Arial"/>
          <w:bCs/>
          <w:szCs w:val="20"/>
        </w:rPr>
        <w:fldChar w:fldCharType="separate"/>
      </w:r>
      <w:hyperlink w:anchor="_Toc532983269" w:history="1">
        <w:r w:rsidR="00DC136F" w:rsidRPr="00CD2F27">
          <w:rPr>
            <w:rStyle w:val="Lienhypertexte"/>
          </w:rPr>
          <w:t>1.</w:t>
        </w:r>
        <w:r w:rsidR="00DC136F">
          <w:rPr>
            <w:rFonts w:asciiTheme="minorHAnsi" w:eastAsiaTheme="minorEastAsia" w:hAnsiTheme="minorHAnsi"/>
            <w:b w:val="0"/>
            <w:caps w:val="0"/>
            <w:color w:val="auto"/>
            <w:sz w:val="22"/>
            <w:lang w:eastAsia="fr-FR"/>
          </w:rPr>
          <w:tab/>
        </w:r>
        <w:r w:rsidR="00DC136F" w:rsidRPr="00CD2F27">
          <w:rPr>
            <w:rStyle w:val="Lienhypertexte"/>
          </w:rPr>
          <w:t>CONTEXTE</w:t>
        </w:r>
        <w:r w:rsidR="00DC136F">
          <w:rPr>
            <w:webHidden/>
          </w:rPr>
          <w:tab/>
        </w:r>
        <w:r w:rsidR="00DC136F">
          <w:rPr>
            <w:webHidden/>
          </w:rPr>
          <w:fldChar w:fldCharType="begin"/>
        </w:r>
        <w:r w:rsidR="00DC136F">
          <w:rPr>
            <w:webHidden/>
          </w:rPr>
          <w:instrText xml:space="preserve"> PAGEREF _Toc532983269 \h </w:instrText>
        </w:r>
        <w:r w:rsidR="00DC136F">
          <w:rPr>
            <w:webHidden/>
          </w:rPr>
        </w:r>
        <w:r w:rsidR="00DC136F">
          <w:rPr>
            <w:webHidden/>
          </w:rPr>
          <w:fldChar w:fldCharType="separate"/>
        </w:r>
        <w:r w:rsidR="00DC136F">
          <w:rPr>
            <w:webHidden/>
          </w:rPr>
          <w:t>4</w:t>
        </w:r>
        <w:r w:rsidR="00DC136F">
          <w:rPr>
            <w:webHidden/>
          </w:rPr>
          <w:fldChar w:fldCharType="end"/>
        </w:r>
      </w:hyperlink>
    </w:p>
    <w:p w14:paraId="681C5EB7" w14:textId="77777777" w:rsidR="00DC136F" w:rsidRDefault="00655D0C">
      <w:pPr>
        <w:pStyle w:val="TM1"/>
        <w:rPr>
          <w:rFonts w:asciiTheme="minorHAnsi" w:eastAsiaTheme="minorEastAsia" w:hAnsiTheme="minorHAnsi"/>
          <w:b w:val="0"/>
          <w:caps w:val="0"/>
          <w:color w:val="auto"/>
          <w:sz w:val="22"/>
          <w:lang w:eastAsia="fr-FR"/>
        </w:rPr>
      </w:pPr>
      <w:hyperlink w:anchor="_Toc532983270" w:history="1">
        <w:r w:rsidR="00DC136F" w:rsidRPr="00CD2F27">
          <w:rPr>
            <w:rStyle w:val="Lienhypertexte"/>
          </w:rPr>
          <w:t>2.</w:t>
        </w:r>
        <w:r w:rsidR="00DC136F">
          <w:rPr>
            <w:rFonts w:asciiTheme="minorHAnsi" w:eastAsiaTheme="minorEastAsia" w:hAnsiTheme="minorHAnsi"/>
            <w:b w:val="0"/>
            <w:caps w:val="0"/>
            <w:color w:val="auto"/>
            <w:sz w:val="22"/>
            <w:lang w:eastAsia="fr-FR"/>
          </w:rPr>
          <w:tab/>
        </w:r>
        <w:r w:rsidR="00DC136F" w:rsidRPr="00CD2F27">
          <w:rPr>
            <w:rStyle w:val="Lienhypertexte"/>
          </w:rPr>
          <w:t>DEFINITION de l’AFFAIRE</w:t>
        </w:r>
        <w:r w:rsidR="00DC136F">
          <w:rPr>
            <w:webHidden/>
          </w:rPr>
          <w:tab/>
        </w:r>
        <w:r w:rsidR="00DC136F">
          <w:rPr>
            <w:webHidden/>
          </w:rPr>
          <w:fldChar w:fldCharType="begin"/>
        </w:r>
        <w:r w:rsidR="00DC136F">
          <w:rPr>
            <w:webHidden/>
          </w:rPr>
          <w:instrText xml:space="preserve"> PAGEREF _Toc532983270 \h </w:instrText>
        </w:r>
        <w:r w:rsidR="00DC136F">
          <w:rPr>
            <w:webHidden/>
          </w:rPr>
        </w:r>
        <w:r w:rsidR="00DC136F">
          <w:rPr>
            <w:webHidden/>
          </w:rPr>
          <w:fldChar w:fldCharType="separate"/>
        </w:r>
        <w:r w:rsidR="00DC136F">
          <w:rPr>
            <w:webHidden/>
          </w:rPr>
          <w:t>5</w:t>
        </w:r>
        <w:r w:rsidR="00DC136F">
          <w:rPr>
            <w:webHidden/>
          </w:rPr>
          <w:fldChar w:fldCharType="end"/>
        </w:r>
      </w:hyperlink>
    </w:p>
    <w:p w14:paraId="236A8546" w14:textId="77777777" w:rsidR="00DC136F" w:rsidRDefault="00655D0C">
      <w:pPr>
        <w:pStyle w:val="TM1"/>
        <w:rPr>
          <w:rFonts w:asciiTheme="minorHAnsi" w:eastAsiaTheme="minorEastAsia" w:hAnsiTheme="minorHAnsi"/>
          <w:b w:val="0"/>
          <w:caps w:val="0"/>
          <w:color w:val="auto"/>
          <w:sz w:val="22"/>
          <w:lang w:eastAsia="fr-FR"/>
        </w:rPr>
      </w:pPr>
      <w:hyperlink w:anchor="_Toc532983271" w:history="1">
        <w:r w:rsidR="00DC136F" w:rsidRPr="00CD2F27">
          <w:rPr>
            <w:rStyle w:val="Lienhypertexte"/>
          </w:rPr>
          <w:t>3.</w:t>
        </w:r>
        <w:r w:rsidR="00DC136F">
          <w:rPr>
            <w:rFonts w:asciiTheme="minorHAnsi" w:eastAsiaTheme="minorEastAsia" w:hAnsiTheme="minorHAnsi"/>
            <w:b w:val="0"/>
            <w:caps w:val="0"/>
            <w:color w:val="auto"/>
            <w:sz w:val="22"/>
            <w:lang w:eastAsia="fr-FR"/>
          </w:rPr>
          <w:tab/>
        </w:r>
        <w:r w:rsidR="00DC136F" w:rsidRPr="00CD2F27">
          <w:rPr>
            <w:rStyle w:val="Lienhypertexte"/>
          </w:rPr>
          <w:t>DOCUMENTS DE REFERENCE</w:t>
        </w:r>
        <w:r w:rsidR="00DC136F">
          <w:rPr>
            <w:webHidden/>
          </w:rPr>
          <w:tab/>
        </w:r>
        <w:r w:rsidR="00DC136F">
          <w:rPr>
            <w:webHidden/>
          </w:rPr>
          <w:fldChar w:fldCharType="begin"/>
        </w:r>
        <w:r w:rsidR="00DC136F">
          <w:rPr>
            <w:webHidden/>
          </w:rPr>
          <w:instrText xml:space="preserve"> PAGEREF _Toc532983271 \h </w:instrText>
        </w:r>
        <w:r w:rsidR="00DC136F">
          <w:rPr>
            <w:webHidden/>
          </w:rPr>
        </w:r>
        <w:r w:rsidR="00DC136F">
          <w:rPr>
            <w:webHidden/>
          </w:rPr>
          <w:fldChar w:fldCharType="separate"/>
        </w:r>
        <w:r w:rsidR="00DC136F">
          <w:rPr>
            <w:webHidden/>
          </w:rPr>
          <w:t>6</w:t>
        </w:r>
        <w:r w:rsidR="00DC136F">
          <w:rPr>
            <w:webHidden/>
          </w:rPr>
          <w:fldChar w:fldCharType="end"/>
        </w:r>
      </w:hyperlink>
    </w:p>
    <w:p w14:paraId="48878C65" w14:textId="77777777" w:rsidR="00DC136F" w:rsidRDefault="00655D0C">
      <w:pPr>
        <w:pStyle w:val="TM1"/>
        <w:rPr>
          <w:rFonts w:asciiTheme="minorHAnsi" w:eastAsiaTheme="minorEastAsia" w:hAnsiTheme="minorHAnsi"/>
          <w:b w:val="0"/>
          <w:caps w:val="0"/>
          <w:color w:val="auto"/>
          <w:sz w:val="22"/>
          <w:lang w:eastAsia="fr-FR"/>
        </w:rPr>
      </w:pPr>
      <w:hyperlink w:anchor="_Toc532983272" w:history="1">
        <w:r w:rsidR="00DC136F" w:rsidRPr="00CD2F27">
          <w:rPr>
            <w:rStyle w:val="Lienhypertexte"/>
          </w:rPr>
          <w:t>4.</w:t>
        </w:r>
        <w:r w:rsidR="00DC136F">
          <w:rPr>
            <w:rFonts w:asciiTheme="minorHAnsi" w:eastAsiaTheme="minorEastAsia" w:hAnsiTheme="minorHAnsi"/>
            <w:b w:val="0"/>
            <w:caps w:val="0"/>
            <w:color w:val="auto"/>
            <w:sz w:val="22"/>
            <w:lang w:eastAsia="fr-FR"/>
          </w:rPr>
          <w:tab/>
        </w:r>
        <w:r w:rsidR="00DC136F" w:rsidRPr="00CD2F27">
          <w:rPr>
            <w:rStyle w:val="Lienhypertexte"/>
          </w:rPr>
          <w:t>DESCRIPTION DES SUPPORTS</w:t>
        </w:r>
        <w:r w:rsidR="00DC136F">
          <w:rPr>
            <w:webHidden/>
          </w:rPr>
          <w:tab/>
        </w:r>
        <w:r w:rsidR="00DC136F">
          <w:rPr>
            <w:webHidden/>
          </w:rPr>
          <w:fldChar w:fldCharType="begin"/>
        </w:r>
        <w:r w:rsidR="00DC136F">
          <w:rPr>
            <w:webHidden/>
          </w:rPr>
          <w:instrText xml:space="preserve"> PAGEREF _Toc532983272 \h </w:instrText>
        </w:r>
        <w:r w:rsidR="00DC136F">
          <w:rPr>
            <w:webHidden/>
          </w:rPr>
        </w:r>
        <w:r w:rsidR="00DC136F">
          <w:rPr>
            <w:webHidden/>
          </w:rPr>
          <w:fldChar w:fldCharType="separate"/>
        </w:r>
        <w:r w:rsidR="00DC136F">
          <w:rPr>
            <w:webHidden/>
          </w:rPr>
          <w:t>7</w:t>
        </w:r>
        <w:r w:rsidR="00DC136F">
          <w:rPr>
            <w:webHidden/>
          </w:rPr>
          <w:fldChar w:fldCharType="end"/>
        </w:r>
      </w:hyperlink>
    </w:p>
    <w:p w14:paraId="1321E0DA" w14:textId="77777777" w:rsidR="00DC136F" w:rsidRDefault="00655D0C">
      <w:pPr>
        <w:pStyle w:val="TM2"/>
        <w:rPr>
          <w:rFonts w:asciiTheme="minorHAnsi" w:eastAsiaTheme="minorEastAsia" w:hAnsiTheme="minorHAnsi"/>
          <w:color w:val="auto"/>
          <w:sz w:val="22"/>
          <w:lang w:eastAsia="fr-FR"/>
        </w:rPr>
      </w:pPr>
      <w:hyperlink w:anchor="_Toc532983273" w:history="1">
        <w:r w:rsidR="00DC136F" w:rsidRPr="00CD2F27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</w:t>
        </w:r>
        <w:r w:rsidR="00DC136F">
          <w:rPr>
            <w:rFonts w:asciiTheme="minorHAnsi" w:eastAsiaTheme="minorEastAsia" w:hAnsiTheme="minorHAnsi"/>
            <w:color w:val="auto"/>
            <w:sz w:val="22"/>
            <w:lang w:eastAsia="fr-FR"/>
          </w:rPr>
          <w:tab/>
        </w:r>
        <w:r w:rsidR="00DC136F" w:rsidRPr="00CD2F27">
          <w:rPr>
            <w:rStyle w:val="Lienhypertexte"/>
          </w:rPr>
          <w:t>Liste des supports</w:t>
        </w:r>
        <w:r w:rsidR="00DC136F">
          <w:rPr>
            <w:webHidden/>
          </w:rPr>
          <w:tab/>
        </w:r>
        <w:r w:rsidR="00DC136F">
          <w:rPr>
            <w:webHidden/>
          </w:rPr>
          <w:fldChar w:fldCharType="begin"/>
        </w:r>
        <w:r w:rsidR="00DC136F">
          <w:rPr>
            <w:webHidden/>
          </w:rPr>
          <w:instrText xml:space="preserve"> PAGEREF _Toc532983273 \h </w:instrText>
        </w:r>
        <w:r w:rsidR="00DC136F">
          <w:rPr>
            <w:webHidden/>
          </w:rPr>
        </w:r>
        <w:r w:rsidR="00DC136F">
          <w:rPr>
            <w:webHidden/>
          </w:rPr>
          <w:fldChar w:fldCharType="separate"/>
        </w:r>
        <w:r w:rsidR="00DC136F">
          <w:rPr>
            <w:webHidden/>
          </w:rPr>
          <w:t>7</w:t>
        </w:r>
        <w:r w:rsidR="00DC136F">
          <w:rPr>
            <w:webHidden/>
          </w:rPr>
          <w:fldChar w:fldCharType="end"/>
        </w:r>
      </w:hyperlink>
    </w:p>
    <w:p w14:paraId="15BBBCBA" w14:textId="77777777" w:rsidR="00DC136F" w:rsidRDefault="00655D0C">
      <w:pPr>
        <w:pStyle w:val="TM2"/>
        <w:rPr>
          <w:rFonts w:asciiTheme="minorHAnsi" w:eastAsiaTheme="minorEastAsia" w:hAnsiTheme="minorHAnsi"/>
          <w:color w:val="auto"/>
          <w:sz w:val="22"/>
          <w:lang w:eastAsia="fr-FR"/>
        </w:rPr>
      </w:pPr>
      <w:hyperlink w:anchor="_Toc532983274" w:history="1">
        <w:r w:rsidR="00DC136F" w:rsidRPr="00CD2F27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</w:t>
        </w:r>
        <w:r w:rsidR="00DC136F">
          <w:rPr>
            <w:rFonts w:asciiTheme="minorHAnsi" w:eastAsiaTheme="minorEastAsia" w:hAnsiTheme="minorHAnsi"/>
            <w:color w:val="auto"/>
            <w:sz w:val="22"/>
            <w:lang w:eastAsia="fr-FR"/>
          </w:rPr>
          <w:tab/>
        </w:r>
        <w:r w:rsidR="00DC136F" w:rsidRPr="00CD2F27">
          <w:rPr>
            <w:rStyle w:val="Lienhypertexte"/>
          </w:rPr>
          <w:t>Matériaux</w:t>
        </w:r>
        <w:r w:rsidR="00DC136F">
          <w:rPr>
            <w:webHidden/>
          </w:rPr>
          <w:tab/>
        </w:r>
        <w:r w:rsidR="00DC136F">
          <w:rPr>
            <w:webHidden/>
          </w:rPr>
          <w:fldChar w:fldCharType="begin"/>
        </w:r>
        <w:r w:rsidR="00DC136F">
          <w:rPr>
            <w:webHidden/>
          </w:rPr>
          <w:instrText xml:space="preserve"> PAGEREF _Toc532983274 \h </w:instrText>
        </w:r>
        <w:r w:rsidR="00DC136F">
          <w:rPr>
            <w:webHidden/>
          </w:rPr>
        </w:r>
        <w:r w:rsidR="00DC136F">
          <w:rPr>
            <w:webHidden/>
          </w:rPr>
          <w:fldChar w:fldCharType="separate"/>
        </w:r>
        <w:r w:rsidR="00DC136F">
          <w:rPr>
            <w:webHidden/>
          </w:rPr>
          <w:t>7</w:t>
        </w:r>
        <w:r w:rsidR="00DC136F">
          <w:rPr>
            <w:webHidden/>
          </w:rPr>
          <w:fldChar w:fldCharType="end"/>
        </w:r>
      </w:hyperlink>
    </w:p>
    <w:p w14:paraId="5E43E184" w14:textId="77777777" w:rsidR="00DC136F" w:rsidRDefault="00655D0C">
      <w:pPr>
        <w:pStyle w:val="TM2"/>
        <w:rPr>
          <w:rFonts w:asciiTheme="minorHAnsi" w:eastAsiaTheme="minorEastAsia" w:hAnsiTheme="minorHAnsi"/>
          <w:color w:val="auto"/>
          <w:sz w:val="22"/>
          <w:lang w:eastAsia="fr-FR"/>
        </w:rPr>
      </w:pPr>
      <w:hyperlink w:anchor="_Toc532983275" w:history="1">
        <w:r w:rsidR="00DC136F" w:rsidRPr="00CD2F27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</w:t>
        </w:r>
        <w:r w:rsidR="00DC136F">
          <w:rPr>
            <w:rFonts w:asciiTheme="minorHAnsi" w:eastAsiaTheme="minorEastAsia" w:hAnsiTheme="minorHAnsi"/>
            <w:color w:val="auto"/>
            <w:sz w:val="22"/>
            <w:lang w:eastAsia="fr-FR"/>
          </w:rPr>
          <w:tab/>
        </w:r>
        <w:r w:rsidR="00DC136F" w:rsidRPr="00CD2F27">
          <w:rPr>
            <w:rStyle w:val="Lienhypertexte"/>
          </w:rPr>
          <w:t>Plans des supports</w:t>
        </w:r>
        <w:r w:rsidR="00DC136F">
          <w:rPr>
            <w:webHidden/>
          </w:rPr>
          <w:tab/>
        </w:r>
        <w:r w:rsidR="00DC136F">
          <w:rPr>
            <w:webHidden/>
          </w:rPr>
          <w:fldChar w:fldCharType="begin"/>
        </w:r>
        <w:r w:rsidR="00DC136F">
          <w:rPr>
            <w:webHidden/>
          </w:rPr>
          <w:instrText xml:space="preserve"> PAGEREF _Toc532983275 \h </w:instrText>
        </w:r>
        <w:r w:rsidR="00DC136F">
          <w:rPr>
            <w:webHidden/>
          </w:rPr>
        </w:r>
        <w:r w:rsidR="00DC136F">
          <w:rPr>
            <w:webHidden/>
          </w:rPr>
          <w:fldChar w:fldCharType="separate"/>
        </w:r>
        <w:r w:rsidR="00DC136F">
          <w:rPr>
            <w:webHidden/>
          </w:rPr>
          <w:t>7</w:t>
        </w:r>
        <w:r w:rsidR="00DC136F">
          <w:rPr>
            <w:webHidden/>
          </w:rPr>
          <w:fldChar w:fldCharType="end"/>
        </w:r>
      </w:hyperlink>
    </w:p>
    <w:p w14:paraId="6D2F7CC3" w14:textId="77777777" w:rsidR="00DC136F" w:rsidRDefault="00655D0C">
      <w:pPr>
        <w:pStyle w:val="TM1"/>
        <w:rPr>
          <w:rFonts w:asciiTheme="minorHAnsi" w:eastAsiaTheme="minorEastAsia" w:hAnsiTheme="minorHAnsi"/>
          <w:b w:val="0"/>
          <w:caps w:val="0"/>
          <w:color w:val="auto"/>
          <w:sz w:val="22"/>
          <w:lang w:eastAsia="fr-FR"/>
        </w:rPr>
      </w:pPr>
      <w:hyperlink w:anchor="_Toc532983276" w:history="1">
        <w:r w:rsidR="00DC136F" w:rsidRPr="00CD2F27">
          <w:rPr>
            <w:rStyle w:val="Lienhypertexte"/>
          </w:rPr>
          <w:t>5.</w:t>
        </w:r>
        <w:r w:rsidR="00DC136F">
          <w:rPr>
            <w:rFonts w:asciiTheme="minorHAnsi" w:eastAsiaTheme="minorEastAsia" w:hAnsiTheme="minorHAnsi"/>
            <w:b w:val="0"/>
            <w:caps w:val="0"/>
            <w:color w:val="auto"/>
            <w:sz w:val="22"/>
            <w:lang w:eastAsia="fr-FR"/>
          </w:rPr>
          <w:tab/>
        </w:r>
        <w:r w:rsidR="00DC136F" w:rsidRPr="00CD2F27">
          <w:rPr>
            <w:rStyle w:val="Lienhypertexte"/>
          </w:rPr>
          <w:t>METHODOLOGIE DE CALCUL</w:t>
        </w:r>
        <w:r w:rsidR="00DC136F">
          <w:rPr>
            <w:webHidden/>
          </w:rPr>
          <w:tab/>
        </w:r>
        <w:r w:rsidR="00DC136F">
          <w:rPr>
            <w:webHidden/>
          </w:rPr>
          <w:fldChar w:fldCharType="begin"/>
        </w:r>
        <w:r w:rsidR="00DC136F">
          <w:rPr>
            <w:webHidden/>
          </w:rPr>
          <w:instrText xml:space="preserve"> PAGEREF _Toc532983276 \h </w:instrText>
        </w:r>
        <w:r w:rsidR="00DC136F">
          <w:rPr>
            <w:webHidden/>
          </w:rPr>
        </w:r>
        <w:r w:rsidR="00DC136F">
          <w:rPr>
            <w:webHidden/>
          </w:rPr>
          <w:fldChar w:fldCharType="separate"/>
        </w:r>
        <w:r w:rsidR="00DC136F">
          <w:rPr>
            <w:webHidden/>
          </w:rPr>
          <w:t>8</w:t>
        </w:r>
        <w:r w:rsidR="00DC136F">
          <w:rPr>
            <w:webHidden/>
          </w:rPr>
          <w:fldChar w:fldCharType="end"/>
        </w:r>
      </w:hyperlink>
    </w:p>
    <w:p w14:paraId="51D22FB0" w14:textId="77777777" w:rsidR="00DC136F" w:rsidRDefault="00655D0C">
      <w:pPr>
        <w:pStyle w:val="TM1"/>
        <w:rPr>
          <w:rFonts w:asciiTheme="minorHAnsi" w:eastAsiaTheme="minorEastAsia" w:hAnsiTheme="minorHAnsi"/>
          <w:b w:val="0"/>
          <w:caps w:val="0"/>
          <w:color w:val="auto"/>
          <w:sz w:val="22"/>
          <w:lang w:eastAsia="fr-FR"/>
        </w:rPr>
      </w:pPr>
      <w:hyperlink w:anchor="_Toc532983277" w:history="1">
        <w:r w:rsidR="00DC136F" w:rsidRPr="00CD2F27">
          <w:rPr>
            <w:rStyle w:val="Lienhypertexte"/>
          </w:rPr>
          <w:t>6.</w:t>
        </w:r>
        <w:r w:rsidR="00DC136F">
          <w:rPr>
            <w:rFonts w:asciiTheme="minorHAnsi" w:eastAsiaTheme="minorEastAsia" w:hAnsiTheme="minorHAnsi"/>
            <w:b w:val="0"/>
            <w:caps w:val="0"/>
            <w:color w:val="auto"/>
            <w:sz w:val="22"/>
            <w:lang w:eastAsia="fr-FR"/>
          </w:rPr>
          <w:tab/>
        </w:r>
        <w:r w:rsidR="00DC136F" w:rsidRPr="00CD2F27">
          <w:rPr>
            <w:rStyle w:val="Lienhypertexte"/>
          </w:rPr>
          <w:t>EFFORTS AU DROIT DES SUPPORTS</w:t>
        </w:r>
        <w:r w:rsidR="00DC136F">
          <w:rPr>
            <w:webHidden/>
          </w:rPr>
          <w:tab/>
        </w:r>
        <w:r w:rsidR="00DC136F">
          <w:rPr>
            <w:webHidden/>
          </w:rPr>
          <w:fldChar w:fldCharType="begin"/>
        </w:r>
        <w:r w:rsidR="00DC136F">
          <w:rPr>
            <w:webHidden/>
          </w:rPr>
          <w:instrText xml:space="preserve"> PAGEREF _Toc532983277 \h </w:instrText>
        </w:r>
        <w:r w:rsidR="00DC136F">
          <w:rPr>
            <w:webHidden/>
          </w:rPr>
        </w:r>
        <w:r w:rsidR="00DC136F">
          <w:rPr>
            <w:webHidden/>
          </w:rPr>
          <w:fldChar w:fldCharType="separate"/>
        </w:r>
        <w:r w:rsidR="00DC136F">
          <w:rPr>
            <w:webHidden/>
          </w:rPr>
          <w:t>9</w:t>
        </w:r>
        <w:r w:rsidR="00DC136F">
          <w:rPr>
            <w:webHidden/>
          </w:rPr>
          <w:fldChar w:fldCharType="end"/>
        </w:r>
      </w:hyperlink>
    </w:p>
    <w:p w14:paraId="077C4DAE" w14:textId="77777777" w:rsidR="00DC136F" w:rsidRDefault="00655D0C">
      <w:pPr>
        <w:pStyle w:val="TM1"/>
        <w:rPr>
          <w:rFonts w:asciiTheme="minorHAnsi" w:eastAsiaTheme="minorEastAsia" w:hAnsiTheme="minorHAnsi"/>
          <w:b w:val="0"/>
          <w:caps w:val="0"/>
          <w:color w:val="auto"/>
          <w:sz w:val="22"/>
          <w:lang w:eastAsia="fr-FR"/>
        </w:rPr>
      </w:pPr>
      <w:hyperlink w:anchor="_Toc532983278" w:history="1">
        <w:r w:rsidR="00DC136F" w:rsidRPr="00CD2F27">
          <w:rPr>
            <w:rStyle w:val="Lienhypertexte"/>
          </w:rPr>
          <w:t>7.</w:t>
        </w:r>
        <w:r w:rsidR="00DC136F">
          <w:rPr>
            <w:rFonts w:asciiTheme="minorHAnsi" w:eastAsiaTheme="minorEastAsia" w:hAnsiTheme="minorHAnsi"/>
            <w:b w:val="0"/>
            <w:caps w:val="0"/>
            <w:color w:val="auto"/>
            <w:sz w:val="22"/>
            <w:lang w:eastAsia="fr-FR"/>
          </w:rPr>
          <w:tab/>
        </w:r>
        <w:r w:rsidR="00DC136F" w:rsidRPr="00CD2F27">
          <w:rPr>
            <w:rStyle w:val="Lienhypertexte"/>
          </w:rPr>
          <w:t>VERIFICATION DES SUPPORTS</w:t>
        </w:r>
        <w:r w:rsidR="00DC136F">
          <w:rPr>
            <w:webHidden/>
          </w:rPr>
          <w:tab/>
        </w:r>
        <w:r w:rsidR="00DC136F">
          <w:rPr>
            <w:webHidden/>
          </w:rPr>
          <w:fldChar w:fldCharType="begin"/>
        </w:r>
        <w:r w:rsidR="00DC136F">
          <w:rPr>
            <w:webHidden/>
          </w:rPr>
          <w:instrText xml:space="preserve"> PAGEREF _Toc532983278 \h </w:instrText>
        </w:r>
        <w:r w:rsidR="00DC136F">
          <w:rPr>
            <w:webHidden/>
          </w:rPr>
        </w:r>
        <w:r w:rsidR="00DC136F">
          <w:rPr>
            <w:webHidden/>
          </w:rPr>
          <w:fldChar w:fldCharType="separate"/>
        </w:r>
        <w:r w:rsidR="00DC136F">
          <w:rPr>
            <w:webHidden/>
          </w:rPr>
          <w:t>10</w:t>
        </w:r>
        <w:r w:rsidR="00DC136F">
          <w:rPr>
            <w:webHidden/>
          </w:rPr>
          <w:fldChar w:fldCharType="end"/>
        </w:r>
      </w:hyperlink>
    </w:p>
    <w:p w14:paraId="46BCBE6A" w14:textId="77777777" w:rsidR="00DC136F" w:rsidRDefault="00655D0C">
      <w:pPr>
        <w:pStyle w:val="TM1"/>
        <w:rPr>
          <w:rFonts w:asciiTheme="minorHAnsi" w:eastAsiaTheme="minorEastAsia" w:hAnsiTheme="minorHAnsi"/>
          <w:b w:val="0"/>
          <w:caps w:val="0"/>
          <w:color w:val="auto"/>
          <w:sz w:val="22"/>
          <w:lang w:eastAsia="fr-FR"/>
        </w:rPr>
      </w:pPr>
      <w:hyperlink w:anchor="_Toc532983279" w:history="1">
        <w:r w:rsidR="00DC136F" w:rsidRPr="00CD2F27">
          <w:rPr>
            <w:rStyle w:val="Lienhypertexte"/>
          </w:rPr>
          <w:t>8.</w:t>
        </w:r>
        <w:r w:rsidR="00DC136F">
          <w:rPr>
            <w:rFonts w:asciiTheme="minorHAnsi" w:eastAsiaTheme="minorEastAsia" w:hAnsiTheme="minorHAnsi"/>
            <w:b w:val="0"/>
            <w:caps w:val="0"/>
            <w:color w:val="auto"/>
            <w:sz w:val="22"/>
            <w:lang w:eastAsia="fr-FR"/>
          </w:rPr>
          <w:tab/>
        </w:r>
        <w:r w:rsidR="00DC136F" w:rsidRPr="00CD2F27">
          <w:rPr>
            <w:rStyle w:val="Lienhypertexte"/>
          </w:rPr>
          <w:t>SYNTHESE DES CONTRAINTES</w:t>
        </w:r>
        <w:r w:rsidR="00DC136F">
          <w:rPr>
            <w:webHidden/>
          </w:rPr>
          <w:tab/>
        </w:r>
        <w:r w:rsidR="00DC136F">
          <w:rPr>
            <w:webHidden/>
          </w:rPr>
          <w:fldChar w:fldCharType="begin"/>
        </w:r>
        <w:r w:rsidR="00DC136F">
          <w:rPr>
            <w:webHidden/>
          </w:rPr>
          <w:instrText xml:space="preserve"> PAGEREF _Toc532983279 \h </w:instrText>
        </w:r>
        <w:r w:rsidR="00DC136F">
          <w:rPr>
            <w:webHidden/>
          </w:rPr>
        </w:r>
        <w:r w:rsidR="00DC136F">
          <w:rPr>
            <w:webHidden/>
          </w:rPr>
          <w:fldChar w:fldCharType="separate"/>
        </w:r>
        <w:r w:rsidR="00DC136F">
          <w:rPr>
            <w:webHidden/>
          </w:rPr>
          <w:t>11</w:t>
        </w:r>
        <w:r w:rsidR="00DC136F">
          <w:rPr>
            <w:webHidden/>
          </w:rPr>
          <w:fldChar w:fldCharType="end"/>
        </w:r>
      </w:hyperlink>
    </w:p>
    <w:p w14:paraId="51E1B6CF" w14:textId="77777777" w:rsidR="00DC136F" w:rsidRDefault="00655D0C">
      <w:pPr>
        <w:pStyle w:val="TM1"/>
        <w:rPr>
          <w:rFonts w:asciiTheme="minorHAnsi" w:eastAsiaTheme="minorEastAsia" w:hAnsiTheme="minorHAnsi"/>
          <w:b w:val="0"/>
          <w:caps w:val="0"/>
          <w:color w:val="auto"/>
          <w:sz w:val="22"/>
          <w:lang w:eastAsia="fr-FR"/>
        </w:rPr>
      </w:pPr>
      <w:hyperlink w:anchor="_Toc532983280" w:history="1">
        <w:r w:rsidR="00DC136F" w:rsidRPr="00CD2F27">
          <w:rPr>
            <w:rStyle w:val="Lienhypertexte"/>
          </w:rPr>
          <w:t>9.</w:t>
        </w:r>
        <w:r w:rsidR="00DC136F">
          <w:rPr>
            <w:rFonts w:asciiTheme="minorHAnsi" w:eastAsiaTheme="minorEastAsia" w:hAnsiTheme="minorHAnsi"/>
            <w:b w:val="0"/>
            <w:caps w:val="0"/>
            <w:color w:val="auto"/>
            <w:sz w:val="22"/>
            <w:lang w:eastAsia="fr-FR"/>
          </w:rPr>
          <w:tab/>
        </w:r>
        <w:r w:rsidR="00DC136F" w:rsidRPr="00CD2F27">
          <w:rPr>
            <w:rStyle w:val="Lienhypertexte"/>
          </w:rPr>
          <w:t>RESULTATS ET CONCLUSIONS</w:t>
        </w:r>
        <w:r w:rsidR="00DC136F">
          <w:rPr>
            <w:webHidden/>
          </w:rPr>
          <w:tab/>
        </w:r>
        <w:r w:rsidR="00DC136F">
          <w:rPr>
            <w:webHidden/>
          </w:rPr>
          <w:fldChar w:fldCharType="begin"/>
        </w:r>
        <w:r w:rsidR="00DC136F">
          <w:rPr>
            <w:webHidden/>
          </w:rPr>
          <w:instrText xml:space="preserve"> PAGEREF _Toc532983280 \h </w:instrText>
        </w:r>
        <w:r w:rsidR="00DC136F">
          <w:rPr>
            <w:webHidden/>
          </w:rPr>
        </w:r>
        <w:r w:rsidR="00DC136F">
          <w:rPr>
            <w:webHidden/>
          </w:rPr>
          <w:fldChar w:fldCharType="separate"/>
        </w:r>
        <w:r w:rsidR="00DC136F">
          <w:rPr>
            <w:webHidden/>
          </w:rPr>
          <w:t>12</w:t>
        </w:r>
        <w:r w:rsidR="00DC136F">
          <w:rPr>
            <w:webHidden/>
          </w:rPr>
          <w:fldChar w:fldCharType="end"/>
        </w:r>
      </w:hyperlink>
    </w:p>
    <w:p w14:paraId="5B2EF5EB" w14:textId="77777777" w:rsidR="00DC136F" w:rsidRDefault="00655D0C">
      <w:pPr>
        <w:pStyle w:val="TM1"/>
        <w:tabs>
          <w:tab w:val="left" w:pos="1760"/>
        </w:tabs>
        <w:rPr>
          <w:rFonts w:asciiTheme="minorHAnsi" w:eastAsiaTheme="minorEastAsia" w:hAnsiTheme="minorHAnsi"/>
          <w:b w:val="0"/>
          <w:caps w:val="0"/>
          <w:color w:val="auto"/>
          <w:sz w:val="22"/>
          <w:lang w:eastAsia="fr-FR"/>
        </w:rPr>
      </w:pPr>
      <w:hyperlink r:id="rId19" w:anchor="_Toc532983281" w:history="1">
        <w:r w:rsidR="00DC136F" w:rsidRPr="00CD2F27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ANNEXE 1</w:t>
        </w:r>
        <w:r w:rsidR="00DC136F">
          <w:rPr>
            <w:rFonts w:asciiTheme="minorHAnsi" w:eastAsiaTheme="minorEastAsia" w:hAnsiTheme="minorHAnsi"/>
            <w:b w:val="0"/>
            <w:caps w:val="0"/>
            <w:color w:val="auto"/>
            <w:sz w:val="22"/>
            <w:lang w:eastAsia="fr-FR"/>
          </w:rPr>
          <w:tab/>
        </w:r>
        <w:r w:rsidR="00DC136F" w:rsidRPr="00CD2F27">
          <w:rPr>
            <w:rStyle w:val="Lienhypertexte"/>
          </w:rPr>
          <w:t>NAME_SUPPORT</w:t>
        </w:r>
        <w:r w:rsidR="00DC136F">
          <w:rPr>
            <w:webHidden/>
          </w:rPr>
          <w:tab/>
        </w:r>
        <w:r w:rsidR="00DC136F">
          <w:rPr>
            <w:webHidden/>
          </w:rPr>
          <w:fldChar w:fldCharType="begin"/>
        </w:r>
        <w:r w:rsidR="00DC136F">
          <w:rPr>
            <w:webHidden/>
          </w:rPr>
          <w:instrText xml:space="preserve"> PAGEREF _Toc532983281 \h </w:instrText>
        </w:r>
        <w:r w:rsidR="00DC136F">
          <w:rPr>
            <w:webHidden/>
          </w:rPr>
        </w:r>
        <w:r w:rsidR="00DC136F">
          <w:rPr>
            <w:webHidden/>
          </w:rPr>
          <w:fldChar w:fldCharType="separate"/>
        </w:r>
        <w:r w:rsidR="00DC136F">
          <w:rPr>
            <w:webHidden/>
          </w:rPr>
          <w:t>13</w:t>
        </w:r>
        <w:r w:rsidR="00DC136F">
          <w:rPr>
            <w:webHidden/>
          </w:rPr>
          <w:fldChar w:fldCharType="end"/>
        </w:r>
      </w:hyperlink>
    </w:p>
    <w:p w14:paraId="339D2697" w14:textId="77777777" w:rsidR="00DC136F" w:rsidRDefault="00655D0C">
      <w:pPr>
        <w:pStyle w:val="TM1"/>
        <w:rPr>
          <w:rFonts w:asciiTheme="minorHAnsi" w:eastAsiaTheme="minorEastAsia" w:hAnsiTheme="minorHAnsi"/>
          <w:b w:val="0"/>
          <w:caps w:val="0"/>
          <w:color w:val="auto"/>
          <w:sz w:val="22"/>
          <w:lang w:eastAsia="fr-FR"/>
        </w:rPr>
      </w:pPr>
      <w:hyperlink w:anchor="_Toc532983282" w:history="1">
        <w:r w:rsidR="00DC136F" w:rsidRPr="00CD2F27">
          <w:rPr>
            <w:rStyle w:val="Lienhypertexte"/>
          </w:rPr>
          <w:t>1.</w:t>
        </w:r>
        <w:r w:rsidR="00DC136F">
          <w:rPr>
            <w:rFonts w:asciiTheme="minorHAnsi" w:eastAsiaTheme="minorEastAsia" w:hAnsiTheme="minorHAnsi"/>
            <w:b w:val="0"/>
            <w:caps w:val="0"/>
            <w:color w:val="auto"/>
            <w:sz w:val="22"/>
            <w:lang w:eastAsia="fr-FR"/>
          </w:rPr>
          <w:tab/>
        </w:r>
        <w:r w:rsidR="00DC136F" w:rsidRPr="00CD2F27">
          <w:rPr>
            <w:rStyle w:val="Lienhypertexte"/>
          </w:rPr>
          <w:t>HYPOTHESES</w:t>
        </w:r>
        <w:r w:rsidR="00DC136F">
          <w:rPr>
            <w:webHidden/>
          </w:rPr>
          <w:tab/>
        </w:r>
        <w:r w:rsidR="00DC136F">
          <w:rPr>
            <w:webHidden/>
          </w:rPr>
          <w:fldChar w:fldCharType="begin"/>
        </w:r>
        <w:r w:rsidR="00DC136F">
          <w:rPr>
            <w:webHidden/>
          </w:rPr>
          <w:instrText xml:space="preserve"> PAGEREF _Toc532983282 \h </w:instrText>
        </w:r>
        <w:r w:rsidR="00DC136F">
          <w:rPr>
            <w:webHidden/>
          </w:rPr>
        </w:r>
        <w:r w:rsidR="00DC136F">
          <w:rPr>
            <w:webHidden/>
          </w:rPr>
          <w:fldChar w:fldCharType="separate"/>
        </w:r>
        <w:r w:rsidR="00DC136F">
          <w:rPr>
            <w:webHidden/>
          </w:rPr>
          <w:t>14</w:t>
        </w:r>
        <w:r w:rsidR="00DC136F">
          <w:rPr>
            <w:webHidden/>
          </w:rPr>
          <w:fldChar w:fldCharType="end"/>
        </w:r>
      </w:hyperlink>
    </w:p>
    <w:p w14:paraId="2EDE501D" w14:textId="77777777" w:rsidR="00DC136F" w:rsidRDefault="00655D0C">
      <w:pPr>
        <w:pStyle w:val="TM2"/>
        <w:rPr>
          <w:rFonts w:asciiTheme="minorHAnsi" w:eastAsiaTheme="minorEastAsia" w:hAnsiTheme="minorHAnsi"/>
          <w:color w:val="auto"/>
          <w:sz w:val="22"/>
          <w:lang w:eastAsia="fr-FR"/>
        </w:rPr>
      </w:pPr>
      <w:hyperlink w:anchor="_Toc532983283" w:history="1">
        <w:r w:rsidR="00DC136F" w:rsidRPr="00CD2F27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</w:t>
        </w:r>
        <w:r w:rsidR="00DC136F">
          <w:rPr>
            <w:rFonts w:asciiTheme="minorHAnsi" w:eastAsiaTheme="minorEastAsia" w:hAnsiTheme="minorHAnsi"/>
            <w:color w:val="auto"/>
            <w:sz w:val="22"/>
            <w:lang w:eastAsia="fr-FR"/>
          </w:rPr>
          <w:tab/>
        </w:r>
        <w:r w:rsidR="00DC136F" w:rsidRPr="00CD2F27">
          <w:rPr>
            <w:rStyle w:val="Lienhypertexte"/>
          </w:rPr>
          <w:t>Vérifications des profiles</w:t>
        </w:r>
        <w:r w:rsidR="00DC136F">
          <w:rPr>
            <w:webHidden/>
          </w:rPr>
          <w:tab/>
        </w:r>
        <w:r w:rsidR="00DC136F">
          <w:rPr>
            <w:webHidden/>
          </w:rPr>
          <w:fldChar w:fldCharType="begin"/>
        </w:r>
        <w:r w:rsidR="00DC136F">
          <w:rPr>
            <w:webHidden/>
          </w:rPr>
          <w:instrText xml:space="preserve"> PAGEREF _Toc532983283 \h </w:instrText>
        </w:r>
        <w:r w:rsidR="00DC136F">
          <w:rPr>
            <w:webHidden/>
          </w:rPr>
        </w:r>
        <w:r w:rsidR="00DC136F">
          <w:rPr>
            <w:webHidden/>
          </w:rPr>
          <w:fldChar w:fldCharType="separate"/>
        </w:r>
        <w:r w:rsidR="00DC136F">
          <w:rPr>
            <w:webHidden/>
          </w:rPr>
          <w:t>14</w:t>
        </w:r>
        <w:r w:rsidR="00DC136F">
          <w:rPr>
            <w:webHidden/>
          </w:rPr>
          <w:fldChar w:fldCharType="end"/>
        </w:r>
      </w:hyperlink>
    </w:p>
    <w:p w14:paraId="21B43989" w14:textId="77777777" w:rsidR="00DC136F" w:rsidRDefault="00655D0C">
      <w:pPr>
        <w:pStyle w:val="TM2"/>
        <w:rPr>
          <w:rFonts w:asciiTheme="minorHAnsi" w:eastAsiaTheme="minorEastAsia" w:hAnsiTheme="minorHAnsi"/>
          <w:color w:val="auto"/>
          <w:sz w:val="22"/>
          <w:lang w:eastAsia="fr-FR"/>
        </w:rPr>
      </w:pPr>
      <w:hyperlink w:anchor="_Toc532983284" w:history="1">
        <w:r w:rsidR="00DC136F" w:rsidRPr="00CD2F27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</w:t>
        </w:r>
        <w:r w:rsidR="00DC136F">
          <w:rPr>
            <w:rFonts w:asciiTheme="minorHAnsi" w:eastAsiaTheme="minorEastAsia" w:hAnsiTheme="minorHAnsi"/>
            <w:color w:val="auto"/>
            <w:sz w:val="22"/>
            <w:lang w:eastAsia="fr-FR"/>
          </w:rPr>
          <w:tab/>
        </w:r>
        <w:r w:rsidR="00DC136F" w:rsidRPr="00CD2F27">
          <w:rPr>
            <w:rStyle w:val="Lienhypertexte"/>
          </w:rPr>
          <w:t>Vérifications des platines &amp; chevilles :</w:t>
        </w:r>
        <w:r w:rsidR="00DC136F">
          <w:rPr>
            <w:webHidden/>
          </w:rPr>
          <w:tab/>
        </w:r>
        <w:r w:rsidR="00DC136F">
          <w:rPr>
            <w:webHidden/>
          </w:rPr>
          <w:fldChar w:fldCharType="begin"/>
        </w:r>
        <w:r w:rsidR="00DC136F">
          <w:rPr>
            <w:webHidden/>
          </w:rPr>
          <w:instrText xml:space="preserve"> PAGEREF _Toc532983284 \h </w:instrText>
        </w:r>
        <w:r w:rsidR="00DC136F">
          <w:rPr>
            <w:webHidden/>
          </w:rPr>
        </w:r>
        <w:r w:rsidR="00DC136F">
          <w:rPr>
            <w:webHidden/>
          </w:rPr>
          <w:fldChar w:fldCharType="separate"/>
        </w:r>
        <w:r w:rsidR="00DC136F">
          <w:rPr>
            <w:webHidden/>
          </w:rPr>
          <w:t>15</w:t>
        </w:r>
        <w:r w:rsidR="00DC136F">
          <w:rPr>
            <w:webHidden/>
          </w:rPr>
          <w:fldChar w:fldCharType="end"/>
        </w:r>
      </w:hyperlink>
    </w:p>
    <w:p w14:paraId="1A0FFDCF" w14:textId="77777777" w:rsidR="00DC136F" w:rsidRDefault="00655D0C">
      <w:pPr>
        <w:pStyle w:val="TM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532983285" w:history="1">
        <w:r w:rsidR="00DC136F" w:rsidRPr="00CD2F27">
          <w:rPr>
            <w:rStyle w:val="Lienhypertexte"/>
          </w:rPr>
          <w:t>1.2.1.</w:t>
        </w:r>
        <w:r w:rsidR="00DC136F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DC136F" w:rsidRPr="00CD2F27">
          <w:rPr>
            <w:rStyle w:val="Lienhypertexte"/>
          </w:rPr>
          <w:t>Chargement :</w:t>
        </w:r>
        <w:r w:rsidR="00DC136F">
          <w:rPr>
            <w:webHidden/>
          </w:rPr>
          <w:tab/>
        </w:r>
        <w:r w:rsidR="00DC136F">
          <w:rPr>
            <w:webHidden/>
          </w:rPr>
          <w:fldChar w:fldCharType="begin"/>
        </w:r>
        <w:r w:rsidR="00DC136F">
          <w:rPr>
            <w:webHidden/>
          </w:rPr>
          <w:instrText xml:space="preserve"> PAGEREF _Toc532983285 \h </w:instrText>
        </w:r>
        <w:r w:rsidR="00DC136F">
          <w:rPr>
            <w:webHidden/>
          </w:rPr>
        </w:r>
        <w:r w:rsidR="00DC136F">
          <w:rPr>
            <w:webHidden/>
          </w:rPr>
          <w:fldChar w:fldCharType="separate"/>
        </w:r>
        <w:r w:rsidR="00DC136F">
          <w:rPr>
            <w:webHidden/>
          </w:rPr>
          <w:t>15</w:t>
        </w:r>
        <w:r w:rsidR="00DC136F">
          <w:rPr>
            <w:webHidden/>
          </w:rPr>
          <w:fldChar w:fldCharType="end"/>
        </w:r>
      </w:hyperlink>
    </w:p>
    <w:p w14:paraId="7288BB26" w14:textId="77777777" w:rsidR="00DC136F" w:rsidRDefault="00655D0C">
      <w:pPr>
        <w:pStyle w:val="TM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532983286" w:history="1">
        <w:r w:rsidR="00DC136F" w:rsidRPr="00CD2F27">
          <w:rPr>
            <w:rStyle w:val="Lienhypertexte"/>
          </w:rPr>
          <w:t>1.2.2.</w:t>
        </w:r>
        <w:r w:rsidR="00DC136F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DC136F" w:rsidRPr="00CD2F27">
          <w:rPr>
            <w:rStyle w:val="Lienhypertexte"/>
          </w:rPr>
          <w:t>Vérification des platines</w:t>
        </w:r>
        <w:r w:rsidR="00DC136F">
          <w:rPr>
            <w:webHidden/>
          </w:rPr>
          <w:tab/>
        </w:r>
        <w:r w:rsidR="00DC136F">
          <w:rPr>
            <w:webHidden/>
          </w:rPr>
          <w:fldChar w:fldCharType="begin"/>
        </w:r>
        <w:r w:rsidR="00DC136F">
          <w:rPr>
            <w:webHidden/>
          </w:rPr>
          <w:instrText xml:space="preserve"> PAGEREF _Toc532983286 \h </w:instrText>
        </w:r>
        <w:r w:rsidR="00DC136F">
          <w:rPr>
            <w:webHidden/>
          </w:rPr>
        </w:r>
        <w:r w:rsidR="00DC136F">
          <w:rPr>
            <w:webHidden/>
          </w:rPr>
          <w:fldChar w:fldCharType="separate"/>
        </w:r>
        <w:r w:rsidR="00DC136F">
          <w:rPr>
            <w:webHidden/>
          </w:rPr>
          <w:t>18</w:t>
        </w:r>
        <w:r w:rsidR="00DC136F">
          <w:rPr>
            <w:webHidden/>
          </w:rPr>
          <w:fldChar w:fldCharType="end"/>
        </w:r>
      </w:hyperlink>
    </w:p>
    <w:p w14:paraId="02808F8E" w14:textId="77777777" w:rsidR="00DC136F" w:rsidRDefault="00655D0C">
      <w:pPr>
        <w:pStyle w:val="TM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532983287" w:history="1">
        <w:r w:rsidR="00DC136F" w:rsidRPr="00CD2F27">
          <w:rPr>
            <w:rStyle w:val="Lienhypertexte"/>
          </w:rPr>
          <w:t>1.2.3.</w:t>
        </w:r>
        <w:r w:rsidR="00DC136F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DC136F" w:rsidRPr="00CD2F27">
          <w:rPr>
            <w:rStyle w:val="Lienhypertexte"/>
          </w:rPr>
          <w:t>Vérification des chevilles</w:t>
        </w:r>
        <w:r w:rsidR="00DC136F">
          <w:rPr>
            <w:webHidden/>
          </w:rPr>
          <w:tab/>
        </w:r>
        <w:r w:rsidR="00DC136F">
          <w:rPr>
            <w:webHidden/>
          </w:rPr>
          <w:fldChar w:fldCharType="begin"/>
        </w:r>
        <w:r w:rsidR="00DC136F">
          <w:rPr>
            <w:webHidden/>
          </w:rPr>
          <w:instrText xml:space="preserve"> PAGEREF _Toc532983287 \h </w:instrText>
        </w:r>
        <w:r w:rsidR="00DC136F">
          <w:rPr>
            <w:webHidden/>
          </w:rPr>
        </w:r>
        <w:r w:rsidR="00DC136F">
          <w:rPr>
            <w:webHidden/>
          </w:rPr>
          <w:fldChar w:fldCharType="separate"/>
        </w:r>
        <w:r w:rsidR="00DC136F">
          <w:rPr>
            <w:webHidden/>
          </w:rPr>
          <w:t>19</w:t>
        </w:r>
        <w:r w:rsidR="00DC136F">
          <w:rPr>
            <w:webHidden/>
          </w:rPr>
          <w:fldChar w:fldCharType="end"/>
        </w:r>
      </w:hyperlink>
    </w:p>
    <w:p w14:paraId="190FD9AF" w14:textId="77777777" w:rsidR="00DC136F" w:rsidRDefault="00655D0C">
      <w:pPr>
        <w:pStyle w:val="TM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532983288" w:history="1">
        <w:r w:rsidR="00DC136F" w:rsidRPr="00CD2F27">
          <w:rPr>
            <w:rStyle w:val="Lienhypertexte"/>
          </w:rPr>
          <w:t>1.2.4.</w:t>
        </w:r>
        <w:r w:rsidR="00DC136F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DC136F" w:rsidRPr="00CD2F27">
          <w:rPr>
            <w:rStyle w:val="Lienhypertexte"/>
          </w:rPr>
          <w:t>Vérification des étriers/colliers</w:t>
        </w:r>
        <w:r w:rsidR="00DC136F">
          <w:rPr>
            <w:webHidden/>
          </w:rPr>
          <w:tab/>
        </w:r>
        <w:r w:rsidR="00DC136F">
          <w:rPr>
            <w:webHidden/>
          </w:rPr>
          <w:fldChar w:fldCharType="begin"/>
        </w:r>
        <w:r w:rsidR="00DC136F">
          <w:rPr>
            <w:webHidden/>
          </w:rPr>
          <w:instrText xml:space="preserve"> PAGEREF _Toc532983288 \h </w:instrText>
        </w:r>
        <w:r w:rsidR="00DC136F">
          <w:rPr>
            <w:webHidden/>
          </w:rPr>
        </w:r>
        <w:r w:rsidR="00DC136F">
          <w:rPr>
            <w:webHidden/>
          </w:rPr>
          <w:fldChar w:fldCharType="separate"/>
        </w:r>
        <w:r w:rsidR="00DC136F">
          <w:rPr>
            <w:webHidden/>
          </w:rPr>
          <w:t>19</w:t>
        </w:r>
        <w:r w:rsidR="00DC136F">
          <w:rPr>
            <w:webHidden/>
          </w:rPr>
          <w:fldChar w:fldCharType="end"/>
        </w:r>
      </w:hyperlink>
    </w:p>
    <w:p w14:paraId="3B2A50BE" w14:textId="29DC2BB8" w:rsidR="00217C88" w:rsidRPr="0017096E" w:rsidRDefault="00C73CD3" w:rsidP="00C92EFC">
      <w:pPr>
        <w:pStyle w:val="TM1"/>
        <w:ind w:left="0" w:firstLine="0"/>
        <w:rPr>
          <w:rFonts w:ascii="Arial Narrow" w:hAnsi="Arial Narrow" w:cs="Arial"/>
        </w:rPr>
      </w:pPr>
      <w:r w:rsidRPr="0017096E">
        <w:rPr>
          <w:rFonts w:ascii="Arial Narrow" w:hAnsi="Arial Narrow" w:cs="Arial"/>
          <w:bCs/>
          <w:szCs w:val="20"/>
        </w:rPr>
        <w:fldChar w:fldCharType="end"/>
      </w:r>
    </w:p>
    <w:p w14:paraId="61686628" w14:textId="77777777" w:rsidR="00217C88" w:rsidRPr="0017096E" w:rsidRDefault="00217C88">
      <w:pPr>
        <w:rPr>
          <w:rFonts w:ascii="Arial Narrow" w:hAnsi="Arial Narrow" w:cs="Arial"/>
        </w:rPr>
      </w:pPr>
      <w:r w:rsidRPr="0017096E">
        <w:rPr>
          <w:rFonts w:ascii="Arial Narrow" w:hAnsi="Arial Narrow" w:cs="Arial"/>
        </w:rPr>
        <w:br w:type="page"/>
      </w:r>
    </w:p>
    <w:p w14:paraId="247FF1AB" w14:textId="5275B4BB" w:rsidR="00864BFE" w:rsidRPr="0017096E" w:rsidRDefault="00F82F80" w:rsidP="00A63F28">
      <w:pPr>
        <w:pStyle w:val="Titre1"/>
      </w:pPr>
      <w:bookmarkStart w:id="14" w:name="_Toc532983269"/>
      <w:bookmarkStart w:id="15" w:name="_Toc130877195"/>
      <w:bookmarkStart w:id="16" w:name="_Toc281919779"/>
      <w:r w:rsidRPr="0017096E">
        <w:lastRenderedPageBreak/>
        <w:t>CONTEXTE</w:t>
      </w:r>
      <w:bookmarkEnd w:id="14"/>
    </w:p>
    <w:p w14:paraId="04F3A45E" w14:textId="2D9D7C98" w:rsidR="00FF1B5D" w:rsidRPr="0017096E" w:rsidRDefault="00FF1B5D" w:rsidP="00FF1B5D">
      <w:pPr>
        <w:pStyle w:val="SOMQ1Paragraphe1"/>
        <w:rPr>
          <w:rFonts w:cs="Arial"/>
          <w:noProof/>
        </w:rPr>
      </w:pPr>
      <w:r w:rsidRPr="0017096E">
        <w:rPr>
          <w:rFonts w:cs="Arial"/>
          <w:noProof/>
        </w:rPr>
        <w:t xml:space="preserve">Dans le cadre de </w:t>
      </w:r>
      <w:r w:rsidRPr="0017096E">
        <w:rPr>
          <w:rFonts w:cs="Arial"/>
          <w:noProof/>
          <w:highlight w:val="green"/>
        </w:rPr>
        <w:t>XXX</w:t>
      </w:r>
      <w:r w:rsidRPr="0017096E">
        <w:rPr>
          <w:rFonts w:cs="Arial"/>
          <w:noProof/>
        </w:rPr>
        <w:t>.</w:t>
      </w:r>
    </w:p>
    <w:p w14:paraId="11F56FD6" w14:textId="764E51C2" w:rsidR="00FF1B5D" w:rsidRPr="0017096E" w:rsidRDefault="00FF1B5D" w:rsidP="00FF1B5D">
      <w:pPr>
        <w:pStyle w:val="SOMQ1Paragraphe1"/>
        <w:rPr>
          <w:rFonts w:cs="Arial"/>
          <w:noProof/>
        </w:rPr>
      </w:pPr>
      <w:r w:rsidRPr="0017096E">
        <w:rPr>
          <w:rFonts w:cs="Arial"/>
          <w:noProof/>
        </w:rPr>
        <w:t xml:space="preserve">La présente note de calcul traite de la justification mécanique des supports </w:t>
      </w:r>
      <w:r w:rsidRPr="0017096E">
        <w:rPr>
          <w:rFonts w:cs="Arial"/>
          <w:noProof/>
          <w:highlight w:val="green"/>
        </w:rPr>
        <w:t>XXX</w:t>
      </w:r>
      <w:r w:rsidRPr="0017096E">
        <w:rPr>
          <w:rFonts w:cs="Arial"/>
          <w:noProof/>
        </w:rPr>
        <w:t xml:space="preserve"> </w:t>
      </w:r>
      <w:r w:rsidRPr="0017096E">
        <w:rPr>
          <w:rFonts w:cs="Arial"/>
        </w:rPr>
        <w:t xml:space="preserve">situées dans les locaux </w:t>
      </w:r>
      <w:r w:rsidRPr="0017096E">
        <w:rPr>
          <w:rFonts w:cs="Arial"/>
          <w:highlight w:val="green"/>
        </w:rPr>
        <w:t>XXX</w:t>
      </w:r>
      <w:r w:rsidRPr="0017096E">
        <w:rPr>
          <w:rFonts w:cs="Arial"/>
        </w:rPr>
        <w:t xml:space="preserve"> du bâtiment </w:t>
      </w:r>
      <w:r w:rsidRPr="0017096E">
        <w:rPr>
          <w:rFonts w:cs="Arial"/>
          <w:highlight w:val="green"/>
        </w:rPr>
        <w:t>XXX</w:t>
      </w:r>
      <w:r w:rsidRPr="0017096E">
        <w:rPr>
          <w:rFonts w:cs="Arial"/>
        </w:rPr>
        <w:t>.</w:t>
      </w:r>
    </w:p>
    <w:p w14:paraId="0FD01560" w14:textId="757B5807" w:rsidR="00FF1B5D" w:rsidRPr="0017096E" w:rsidRDefault="00FF1B5D" w:rsidP="00FF1B5D">
      <w:pPr>
        <w:pStyle w:val="SOMQ1Paragraphe1"/>
        <w:rPr>
          <w:rFonts w:cs="Arial"/>
          <w:noProof/>
        </w:rPr>
      </w:pPr>
      <w:r w:rsidRPr="0017096E">
        <w:rPr>
          <w:rFonts w:cs="Arial"/>
          <w:noProof/>
          <w:highlight w:val="green"/>
        </w:rPr>
        <w:t>Cette note fait suite aux retours XXX concernant la vérification des lignes de tuyauteries des différents sites rappelés ci-dessous.</w:t>
      </w:r>
      <w:r w:rsidRPr="0017096E">
        <w:rPr>
          <w:rFonts w:cs="Arial"/>
          <w:noProof/>
        </w:rPr>
        <w:t xml:space="preserve"> </w:t>
      </w:r>
    </w:p>
    <w:p w14:paraId="747C162E" w14:textId="77777777" w:rsidR="004F3CC6" w:rsidRPr="004F3CC6" w:rsidRDefault="00D959DE" w:rsidP="00FF1B5D">
      <w:pPr>
        <w:pStyle w:val="SOMQ1Paragraphe1"/>
        <w:rPr>
          <w:rFonts w:cs="Arial"/>
          <w:b/>
          <w:noProof/>
          <w:color w:val="auto"/>
        </w:rPr>
      </w:pPr>
      <w:bookmarkStart w:id="17" w:name="NOM_SITE_1"/>
      <w:r w:rsidRPr="004F3CC6">
        <w:rPr>
          <w:rFonts w:cs="Arial"/>
          <w:b/>
          <w:noProof/>
          <w:color w:val="auto"/>
        </w:rPr>
        <w:t>Nom du site</w:t>
      </w:r>
      <w:bookmarkStart w:id="18" w:name="_Toc508273410"/>
      <w:bookmarkStart w:id="19" w:name="_Toc508273639"/>
      <w:bookmarkEnd w:id="17"/>
    </w:p>
    <w:p w14:paraId="1715F6C2" w14:textId="576BE9A8" w:rsidR="00FF1B5D" w:rsidRPr="0017096E" w:rsidRDefault="00FF1B5D" w:rsidP="00FF1B5D">
      <w:pPr>
        <w:pStyle w:val="SOMQ1Paragraphe1"/>
        <w:rPr>
          <w:rFonts w:cs="Arial"/>
          <w:noProof/>
          <w:color w:val="auto"/>
        </w:rPr>
      </w:pPr>
      <w:r w:rsidRPr="0017096E">
        <w:rPr>
          <w:rFonts w:cs="Arial"/>
          <w:noProof/>
          <w:color w:val="auto"/>
        </w:rPr>
        <w:t xml:space="preserve">L’objet de la présente note est de vérifier la tenue des supports </w:t>
      </w:r>
      <w:r w:rsidRPr="0017096E">
        <w:rPr>
          <w:rFonts w:cs="Arial"/>
          <w:noProof/>
          <w:color w:val="auto"/>
          <w:highlight w:val="green"/>
        </w:rPr>
        <w:t>XXX</w:t>
      </w:r>
      <w:r w:rsidRPr="0017096E">
        <w:rPr>
          <w:rFonts w:cs="Arial"/>
          <w:noProof/>
          <w:color w:val="auto"/>
        </w:rPr>
        <w:t xml:space="preserve">  associés à</w:t>
      </w:r>
      <w:r w:rsidR="0092760C" w:rsidRPr="0017096E">
        <w:rPr>
          <w:rFonts w:cs="Arial"/>
          <w:noProof/>
          <w:color w:val="auto"/>
        </w:rPr>
        <w:t xml:space="preserve"> (aux)</w:t>
      </w:r>
      <w:r w:rsidRPr="0017096E">
        <w:rPr>
          <w:rFonts w:cs="Arial"/>
          <w:noProof/>
          <w:color w:val="auto"/>
        </w:rPr>
        <w:t xml:space="preserve"> </w:t>
      </w:r>
      <w:r w:rsidR="0092760C" w:rsidRPr="0017096E">
        <w:rPr>
          <w:rFonts w:cs="Arial"/>
          <w:noProof/>
          <w:color w:val="auto"/>
        </w:rPr>
        <w:t xml:space="preserve">la (les) ligne(s) </w:t>
      </w:r>
      <w:r w:rsidRPr="0017096E">
        <w:rPr>
          <w:rFonts w:cs="Arial"/>
          <w:noProof/>
          <w:color w:val="auto"/>
          <w:highlight w:val="green"/>
        </w:rPr>
        <w:t>XXX</w:t>
      </w:r>
      <w:r w:rsidRPr="0017096E">
        <w:rPr>
          <w:rFonts w:cs="Arial"/>
          <w:noProof/>
          <w:color w:val="auto"/>
        </w:rPr>
        <w:t xml:space="preserve"> </w:t>
      </w:r>
      <w:r w:rsidR="0092760C" w:rsidRPr="0017096E">
        <w:rPr>
          <w:rFonts w:cs="Arial"/>
          <w:noProof/>
          <w:color w:val="auto"/>
        </w:rPr>
        <w:t>situés dans</w:t>
      </w:r>
      <w:r w:rsidRPr="0017096E">
        <w:rPr>
          <w:rFonts w:cs="Arial"/>
          <w:noProof/>
          <w:color w:val="auto"/>
        </w:rPr>
        <w:t xml:space="preserve"> </w:t>
      </w:r>
      <w:r w:rsidRPr="0017096E">
        <w:rPr>
          <w:rFonts w:cs="Arial"/>
          <w:noProof/>
          <w:color w:val="auto"/>
          <w:highlight w:val="green"/>
        </w:rPr>
        <w:t>XXX</w:t>
      </w:r>
      <w:r w:rsidRPr="0017096E">
        <w:rPr>
          <w:rFonts w:cs="Arial"/>
          <w:noProof/>
          <w:color w:val="auto"/>
        </w:rPr>
        <w:t xml:space="preserve">. </w:t>
      </w:r>
    </w:p>
    <w:bookmarkEnd w:id="18"/>
    <w:bookmarkEnd w:id="19"/>
    <w:p w14:paraId="66A6F55F" w14:textId="77777777" w:rsidR="00941240" w:rsidRPr="0017096E" w:rsidRDefault="00941240" w:rsidP="00864BFE">
      <w:pPr>
        <w:rPr>
          <w:rFonts w:ascii="Arial Narrow" w:hAnsi="Arial Narrow" w:cs="Arial"/>
        </w:rPr>
      </w:pPr>
    </w:p>
    <w:p w14:paraId="7F6DA395" w14:textId="77777777" w:rsidR="0092760C" w:rsidRPr="0017096E" w:rsidRDefault="0092760C">
      <w:pPr>
        <w:jc w:val="left"/>
        <w:rPr>
          <w:rFonts w:ascii="Arial Narrow" w:hAnsi="Arial Narrow" w:cs="Arial"/>
          <w:b/>
          <w:caps/>
          <w:color w:val="009EE0"/>
          <w:sz w:val="28"/>
        </w:rPr>
      </w:pPr>
      <w:r w:rsidRPr="0017096E">
        <w:rPr>
          <w:rFonts w:ascii="Arial Narrow" w:hAnsi="Arial Narrow"/>
        </w:rPr>
        <w:br w:type="page"/>
      </w:r>
    </w:p>
    <w:p w14:paraId="6DC6D034" w14:textId="28AFE840" w:rsidR="008625FA" w:rsidRPr="0017096E" w:rsidRDefault="00253075" w:rsidP="00A63F28">
      <w:pPr>
        <w:pStyle w:val="Titre1"/>
      </w:pPr>
      <w:bookmarkStart w:id="20" w:name="_Toc532983270"/>
      <w:r w:rsidRPr="0017096E">
        <w:lastRenderedPageBreak/>
        <w:t>DEFINITION</w:t>
      </w:r>
      <w:r w:rsidR="00F82F80" w:rsidRPr="0017096E">
        <w:t xml:space="preserve"> de l’AFFAIRE</w:t>
      </w:r>
      <w:bookmarkEnd w:id="20"/>
    </w:p>
    <w:tbl>
      <w:tblPr>
        <w:tblW w:w="0" w:type="auto"/>
        <w:tblInd w:w="567" w:type="dxa"/>
        <w:tblLook w:val="04A0" w:firstRow="1" w:lastRow="0" w:firstColumn="1" w:lastColumn="0" w:noHBand="0" w:noVBand="1"/>
      </w:tblPr>
      <w:tblGrid>
        <w:gridCol w:w="4249"/>
        <w:gridCol w:w="4254"/>
      </w:tblGrid>
      <w:tr w:rsidR="00B46E8D" w:rsidRPr="00D959DE" w14:paraId="05CF27E3" w14:textId="77777777" w:rsidTr="00B46E8D">
        <w:trPr>
          <w:trHeight w:val="183"/>
        </w:trPr>
        <w:tc>
          <w:tcPr>
            <w:tcW w:w="4354" w:type="dxa"/>
            <w:shd w:val="clear" w:color="auto" w:fill="auto"/>
          </w:tcPr>
          <w:p w14:paraId="46A86839" w14:textId="77777777" w:rsidR="00B46E8D" w:rsidRPr="00D959DE" w:rsidRDefault="00B46E8D" w:rsidP="00B46E8D">
            <w:pPr>
              <w:pStyle w:val="SOMQ1Paragraphe1"/>
              <w:spacing w:before="0"/>
              <w:ind w:left="0"/>
              <w:rPr>
                <w:rFonts w:cs="Arial"/>
                <w:highlight w:val="green"/>
              </w:rPr>
            </w:pPr>
            <w:r w:rsidRPr="00D959DE">
              <w:rPr>
                <w:rFonts w:cs="Arial"/>
                <w:noProof/>
                <w:highlight w:val="green"/>
              </w:rPr>
              <w:t>Contrat</w:t>
            </w:r>
          </w:p>
        </w:tc>
        <w:tc>
          <w:tcPr>
            <w:tcW w:w="4365" w:type="dxa"/>
            <w:shd w:val="clear" w:color="auto" w:fill="auto"/>
          </w:tcPr>
          <w:p w14:paraId="45B32CEC" w14:textId="3B0896D3" w:rsidR="00B46E8D" w:rsidRPr="00D959DE" w:rsidRDefault="008E1FF1" w:rsidP="00B46E8D">
            <w:pPr>
              <w:pStyle w:val="SOMQ1Paragraphe1"/>
              <w:spacing w:before="0"/>
              <w:ind w:left="0"/>
              <w:jc w:val="right"/>
              <w:rPr>
                <w:rFonts w:cs="Arial"/>
                <w:noProof/>
                <w:color w:val="auto"/>
                <w:szCs w:val="22"/>
                <w:highlight w:val="green"/>
              </w:rPr>
            </w:pPr>
            <w:r w:rsidRPr="00D959DE">
              <w:rPr>
                <w:rFonts w:cs="Arial"/>
                <w:bCs/>
                <w:color w:val="FFC000"/>
                <w:szCs w:val="22"/>
                <w:highlight w:val="green"/>
              </w:rPr>
              <w:t>Contrat</w:t>
            </w:r>
          </w:p>
        </w:tc>
      </w:tr>
      <w:tr w:rsidR="00B46E8D" w:rsidRPr="00D959DE" w14:paraId="372C35EA" w14:textId="77777777" w:rsidTr="00B46E8D">
        <w:tc>
          <w:tcPr>
            <w:tcW w:w="4354" w:type="dxa"/>
            <w:shd w:val="clear" w:color="auto" w:fill="auto"/>
          </w:tcPr>
          <w:p w14:paraId="7739F43F" w14:textId="707EC961" w:rsidR="00B46E8D" w:rsidRPr="00D959DE" w:rsidRDefault="00B46E8D" w:rsidP="00F00D85">
            <w:pPr>
              <w:pStyle w:val="SOMQ1Paragraphe1"/>
              <w:spacing w:before="0"/>
              <w:ind w:left="0"/>
              <w:rPr>
                <w:rFonts w:cs="Arial"/>
                <w:noProof/>
                <w:highlight w:val="green"/>
              </w:rPr>
            </w:pPr>
            <w:r w:rsidRPr="00D959DE">
              <w:rPr>
                <w:rFonts w:cs="Arial"/>
                <w:noProof/>
                <w:highlight w:val="green"/>
              </w:rPr>
              <w:t xml:space="preserve">Affaire </w:t>
            </w:r>
          </w:p>
        </w:tc>
        <w:tc>
          <w:tcPr>
            <w:tcW w:w="4365" w:type="dxa"/>
            <w:shd w:val="clear" w:color="auto" w:fill="auto"/>
          </w:tcPr>
          <w:p w14:paraId="055C0B5A" w14:textId="302E1EF4" w:rsidR="00B46E8D" w:rsidRPr="00D959DE" w:rsidRDefault="008E1FF1" w:rsidP="00EC5E12">
            <w:pPr>
              <w:pStyle w:val="SOMQ1Paragraphe1"/>
              <w:spacing w:before="0"/>
              <w:ind w:left="0"/>
              <w:jc w:val="right"/>
              <w:rPr>
                <w:rFonts w:cs="Arial"/>
                <w:noProof/>
                <w:highlight w:val="green"/>
              </w:rPr>
            </w:pPr>
            <w:r w:rsidRPr="00D959DE">
              <w:rPr>
                <w:rFonts w:cs="Arial"/>
                <w:noProof/>
                <w:color w:val="FFC000"/>
                <w:highlight w:val="green"/>
              </w:rPr>
              <w:t>Affaire</w:t>
            </w:r>
          </w:p>
        </w:tc>
      </w:tr>
      <w:tr w:rsidR="00B46E8D" w:rsidRPr="00D959DE" w14:paraId="08FCB9B6" w14:textId="77777777" w:rsidTr="00B46E8D">
        <w:tc>
          <w:tcPr>
            <w:tcW w:w="4354" w:type="dxa"/>
            <w:shd w:val="clear" w:color="auto" w:fill="auto"/>
          </w:tcPr>
          <w:p w14:paraId="361D3105" w14:textId="77777777" w:rsidR="00B46E8D" w:rsidRPr="00D959DE" w:rsidRDefault="00B46E8D" w:rsidP="00B46E8D">
            <w:pPr>
              <w:pStyle w:val="SOMQ1Paragraphe1"/>
              <w:spacing w:before="0"/>
              <w:ind w:left="0"/>
              <w:rPr>
                <w:rFonts w:cs="Arial"/>
                <w:noProof/>
                <w:highlight w:val="green"/>
              </w:rPr>
            </w:pPr>
            <w:r w:rsidRPr="00D959DE">
              <w:rPr>
                <w:rFonts w:cs="Arial"/>
                <w:noProof/>
              </w:rPr>
              <w:t>Sites concernés</w:t>
            </w:r>
          </w:p>
        </w:tc>
        <w:tc>
          <w:tcPr>
            <w:tcW w:w="4365" w:type="dxa"/>
            <w:shd w:val="clear" w:color="auto" w:fill="auto"/>
          </w:tcPr>
          <w:p w14:paraId="18EE4C95" w14:textId="1205490F" w:rsidR="00B46E8D" w:rsidRPr="00D959DE" w:rsidRDefault="008E1FF1" w:rsidP="00B46E8D">
            <w:pPr>
              <w:pStyle w:val="SOMQ1Paragraphe1"/>
              <w:spacing w:before="0"/>
              <w:ind w:left="0"/>
              <w:jc w:val="right"/>
              <w:rPr>
                <w:rFonts w:cs="Arial"/>
                <w:noProof/>
                <w:highlight w:val="green"/>
              </w:rPr>
            </w:pPr>
            <w:bookmarkStart w:id="21" w:name="SITES"/>
            <w:r w:rsidRPr="004F3CC6">
              <w:rPr>
                <w:rFonts w:cs="Arial"/>
                <w:noProof/>
                <w:color w:val="595959" w:themeColor="text1" w:themeTint="A6"/>
              </w:rPr>
              <w:t>nom du site</w:t>
            </w:r>
            <w:bookmarkEnd w:id="21"/>
          </w:p>
        </w:tc>
      </w:tr>
      <w:tr w:rsidR="00B46E8D" w:rsidRPr="00D959DE" w14:paraId="4C9EF171" w14:textId="77777777" w:rsidTr="00B46E8D">
        <w:trPr>
          <w:trHeight w:val="347"/>
        </w:trPr>
        <w:tc>
          <w:tcPr>
            <w:tcW w:w="4354" w:type="dxa"/>
            <w:shd w:val="clear" w:color="auto" w:fill="auto"/>
          </w:tcPr>
          <w:p w14:paraId="626D3CD4" w14:textId="77777777" w:rsidR="00B46E8D" w:rsidRPr="00D959DE" w:rsidRDefault="00B46E8D" w:rsidP="00B46E8D">
            <w:pPr>
              <w:pStyle w:val="SOMQ1Paragraphe1"/>
              <w:spacing w:before="0"/>
              <w:ind w:left="0"/>
              <w:rPr>
                <w:rFonts w:cs="Arial"/>
                <w:noProof/>
                <w:highlight w:val="green"/>
              </w:rPr>
            </w:pPr>
            <w:r w:rsidRPr="00D959DE">
              <w:rPr>
                <w:rFonts w:cs="Arial"/>
                <w:noProof/>
                <w:highlight w:val="green"/>
              </w:rPr>
              <w:t>Tranches concernées</w:t>
            </w:r>
          </w:p>
        </w:tc>
        <w:tc>
          <w:tcPr>
            <w:tcW w:w="4365" w:type="dxa"/>
            <w:shd w:val="clear" w:color="auto" w:fill="auto"/>
          </w:tcPr>
          <w:p w14:paraId="13C37652" w14:textId="2E80EF25" w:rsidR="00B46E8D" w:rsidRPr="00D959DE" w:rsidRDefault="008E1FF1" w:rsidP="00EC5E12">
            <w:pPr>
              <w:pStyle w:val="SOMQ1Paragraphe1"/>
              <w:spacing w:before="0"/>
              <w:ind w:left="0"/>
              <w:jc w:val="right"/>
              <w:rPr>
                <w:rFonts w:cs="Arial"/>
                <w:noProof/>
                <w:color w:val="auto"/>
                <w:highlight w:val="green"/>
              </w:rPr>
            </w:pPr>
            <w:r w:rsidRPr="00D959DE">
              <w:rPr>
                <w:rFonts w:cs="Arial"/>
                <w:noProof/>
                <w:color w:val="FFC000"/>
                <w:highlight w:val="green"/>
              </w:rPr>
              <w:t>Tranches</w:t>
            </w:r>
          </w:p>
        </w:tc>
      </w:tr>
    </w:tbl>
    <w:p w14:paraId="6F677087" w14:textId="77777777" w:rsidR="00A26D41" w:rsidRPr="0017096E" w:rsidRDefault="00A26D41" w:rsidP="002C4B01">
      <w:pPr>
        <w:rPr>
          <w:rFonts w:ascii="Arial Narrow" w:hAnsi="Arial Narrow" w:cs="Arial"/>
        </w:rPr>
      </w:pPr>
    </w:p>
    <w:p w14:paraId="129CE954" w14:textId="77777777" w:rsidR="0092760C" w:rsidRPr="0017096E" w:rsidRDefault="0092760C">
      <w:pPr>
        <w:jc w:val="left"/>
        <w:rPr>
          <w:rFonts w:ascii="Arial Narrow" w:hAnsi="Arial Narrow" w:cs="Arial"/>
          <w:b/>
          <w:caps/>
          <w:color w:val="009EE0"/>
          <w:sz w:val="28"/>
        </w:rPr>
      </w:pPr>
      <w:r w:rsidRPr="0017096E">
        <w:rPr>
          <w:rFonts w:ascii="Arial Narrow" w:hAnsi="Arial Narrow"/>
        </w:rPr>
        <w:br w:type="page"/>
      </w:r>
    </w:p>
    <w:p w14:paraId="0914B558" w14:textId="3655BF69" w:rsidR="008625FA" w:rsidRPr="0017096E" w:rsidRDefault="00F82F80" w:rsidP="00A63F28">
      <w:pPr>
        <w:pStyle w:val="Titre1"/>
      </w:pPr>
      <w:bookmarkStart w:id="22" w:name="_Toc532983271"/>
      <w:r w:rsidRPr="0017096E">
        <w:lastRenderedPageBreak/>
        <w:t>DOCUMENTS DE REFERENCE</w:t>
      </w:r>
      <w:bookmarkEnd w:id="22"/>
    </w:p>
    <w:p w14:paraId="01B6DA4D" w14:textId="77777777" w:rsidR="00B46E8D" w:rsidRPr="0017096E" w:rsidRDefault="00B46E8D" w:rsidP="00B46E8D">
      <w:pPr>
        <w:pStyle w:val="SOMQ1Paragraphe1"/>
        <w:rPr>
          <w:rFonts w:cs="Arial"/>
          <w:b/>
          <w:noProof/>
          <w:u w:val="single"/>
        </w:rPr>
      </w:pPr>
      <w:r w:rsidRPr="0017096E">
        <w:rPr>
          <w:rFonts w:cs="Arial"/>
          <w:b/>
          <w:noProof/>
          <w:u w:val="single"/>
        </w:rPr>
        <w:t>Documents contractuels</w:t>
      </w:r>
    </w:p>
    <w:p w14:paraId="5EE15BF7" w14:textId="13BC3AA3" w:rsidR="00B46E8D" w:rsidRPr="0017096E" w:rsidRDefault="00B46E8D" w:rsidP="00B46E8D">
      <w:pPr>
        <w:pStyle w:val="SOMQ1Paragraphe1"/>
        <w:numPr>
          <w:ilvl w:val="0"/>
          <w:numId w:val="33"/>
        </w:numPr>
        <w:rPr>
          <w:rFonts w:cs="Arial"/>
          <w:noProof/>
          <w:highlight w:val="green"/>
        </w:rPr>
      </w:pPr>
      <w:r w:rsidRPr="0017096E">
        <w:rPr>
          <w:rFonts w:cs="Arial"/>
          <w:noProof/>
        </w:rPr>
        <w:t xml:space="preserve"> </w:t>
      </w:r>
      <w:r w:rsidRPr="0017096E">
        <w:rPr>
          <w:rFonts w:cs="Arial"/>
          <w:noProof/>
          <w:highlight w:val="green"/>
        </w:rPr>
        <w:t>XXX</w:t>
      </w:r>
    </w:p>
    <w:p w14:paraId="06920215" w14:textId="77777777" w:rsidR="00B46E8D" w:rsidRPr="0017096E" w:rsidRDefault="00B46E8D" w:rsidP="00B46E8D">
      <w:pPr>
        <w:pStyle w:val="SOMQ1Paragraphe1"/>
        <w:rPr>
          <w:rFonts w:cs="Arial"/>
          <w:b/>
          <w:noProof/>
          <w:u w:val="single"/>
        </w:rPr>
      </w:pPr>
      <w:r w:rsidRPr="0017096E">
        <w:rPr>
          <w:rFonts w:cs="Arial"/>
          <w:b/>
          <w:noProof/>
          <w:u w:val="single"/>
        </w:rPr>
        <w:t>Codes normes et règles de conception</w:t>
      </w:r>
    </w:p>
    <w:p w14:paraId="10E7E8AE" w14:textId="54C0DE14" w:rsidR="006E69B6" w:rsidRPr="0017096E" w:rsidRDefault="00B46E8D" w:rsidP="006E69B6">
      <w:pPr>
        <w:pStyle w:val="SOMQ1Paragraphe1"/>
        <w:numPr>
          <w:ilvl w:val="0"/>
          <w:numId w:val="33"/>
        </w:numPr>
        <w:rPr>
          <w:rFonts w:cs="Arial"/>
          <w:noProof/>
        </w:rPr>
      </w:pPr>
      <w:r w:rsidRPr="0017096E">
        <w:rPr>
          <w:rFonts w:cs="Arial"/>
          <w:noProof/>
        </w:rPr>
        <w:t xml:space="preserve"> </w:t>
      </w:r>
      <w:bookmarkStart w:id="23" w:name="_Ref393705340"/>
      <w:bookmarkStart w:id="24" w:name="_Ref490234410"/>
      <w:r w:rsidR="006E69B6" w:rsidRPr="0017096E">
        <w:rPr>
          <w:rFonts w:cs="Arial"/>
          <w:noProof/>
        </w:rPr>
        <w:t>Code RCC-M</w:t>
      </w:r>
      <w:bookmarkEnd w:id="23"/>
      <w:r w:rsidRPr="0017096E">
        <w:rPr>
          <w:rFonts w:cs="Arial"/>
          <w:noProof/>
        </w:rPr>
        <w:t xml:space="preserve">: "Règles de Conception et de Construction des matériels Mécaniques des îlots nucléaires REP" </w:t>
      </w:r>
      <w:r w:rsidR="006E69B6" w:rsidRPr="0017096E">
        <w:rPr>
          <w:rFonts w:cs="Arial"/>
          <w:noProof/>
        </w:rPr>
        <w:t>- Édition 2016</w:t>
      </w:r>
      <w:bookmarkStart w:id="25" w:name="_Ref490234458"/>
      <w:bookmarkEnd w:id="24"/>
      <w:r w:rsidR="00521AE5">
        <w:rPr>
          <w:rFonts w:cs="Arial"/>
          <w:noProof/>
        </w:rPr>
        <w:t>.</w:t>
      </w:r>
    </w:p>
    <w:p w14:paraId="3960446D" w14:textId="5D959AF2" w:rsidR="00B46E8D" w:rsidRPr="0017096E" w:rsidRDefault="006E69B6" w:rsidP="006E69B6">
      <w:pPr>
        <w:pStyle w:val="SOMQ1Paragraphe1"/>
        <w:numPr>
          <w:ilvl w:val="0"/>
          <w:numId w:val="33"/>
        </w:numPr>
        <w:rPr>
          <w:rFonts w:cs="Arial"/>
          <w:noProof/>
        </w:rPr>
      </w:pPr>
      <w:bookmarkStart w:id="26" w:name="_Ref530149204"/>
      <w:r w:rsidRPr="0017096E">
        <w:rPr>
          <w:rFonts w:cs="Arial"/>
          <w:noProof/>
        </w:rPr>
        <w:t xml:space="preserve">Norme NF EN 13480-3 Octobre 2012 « </w:t>
      </w:r>
      <w:r w:rsidRPr="0017096E">
        <w:rPr>
          <w:rFonts w:cs="Arial"/>
          <w:i/>
          <w:noProof/>
        </w:rPr>
        <w:t xml:space="preserve">Tuyauteries industrielles métalliques – Partie 3 : conception et calcul </w:t>
      </w:r>
      <w:r w:rsidRPr="0017096E">
        <w:rPr>
          <w:rFonts w:cs="Arial"/>
          <w:noProof/>
        </w:rPr>
        <w:t>»</w:t>
      </w:r>
      <w:bookmarkEnd w:id="25"/>
      <w:bookmarkEnd w:id="26"/>
      <w:r w:rsidR="00521AE5">
        <w:rPr>
          <w:rFonts w:cs="Arial"/>
          <w:noProof/>
        </w:rPr>
        <w:t>.</w:t>
      </w:r>
    </w:p>
    <w:p w14:paraId="3D2DD114" w14:textId="77777777" w:rsidR="00B46E8D" w:rsidRPr="0017096E" w:rsidRDefault="00B46E8D" w:rsidP="00B46E8D">
      <w:pPr>
        <w:pStyle w:val="SOMQ1Paragraphe1"/>
        <w:rPr>
          <w:rFonts w:cs="Arial"/>
          <w:b/>
          <w:noProof/>
          <w:u w:val="single"/>
        </w:rPr>
      </w:pPr>
      <w:r w:rsidRPr="0017096E">
        <w:rPr>
          <w:rFonts w:cs="Arial"/>
          <w:b/>
          <w:noProof/>
          <w:u w:val="single"/>
        </w:rPr>
        <w:t>Notes techniques, notes d’études et fiches de communication EDF</w:t>
      </w:r>
    </w:p>
    <w:p w14:paraId="21BAD10C" w14:textId="1BE93B53" w:rsidR="00B46E8D" w:rsidRPr="0017096E" w:rsidRDefault="00B46E8D" w:rsidP="00B46E8D">
      <w:pPr>
        <w:pStyle w:val="SOMQ1Paragraphe1"/>
        <w:numPr>
          <w:ilvl w:val="0"/>
          <w:numId w:val="33"/>
        </w:numPr>
        <w:ind w:right="-144"/>
        <w:rPr>
          <w:rFonts w:cs="Arial"/>
          <w:noProof/>
          <w:highlight w:val="green"/>
          <w:lang w:val="pt-PT"/>
        </w:rPr>
      </w:pPr>
      <w:r w:rsidRPr="0017096E">
        <w:rPr>
          <w:rFonts w:cs="Arial"/>
          <w:noProof/>
        </w:rPr>
        <w:t xml:space="preserve"> </w:t>
      </w:r>
      <w:bookmarkStart w:id="27" w:name="_Ref508293959"/>
      <w:r w:rsidRPr="0017096E">
        <w:rPr>
          <w:rFonts w:cs="Arial"/>
          <w:noProof/>
          <w:highlight w:val="green"/>
        </w:rPr>
        <w:t xml:space="preserve">Cahier de supportage : 542 CP5 3496 ind. </w:t>
      </w:r>
      <w:r w:rsidRPr="0017096E">
        <w:rPr>
          <w:rFonts w:cs="Arial"/>
          <w:noProof/>
          <w:highlight w:val="green"/>
          <w:lang w:val="pt-PT"/>
        </w:rPr>
        <w:t>AC BPE (N°EDF : PWA1305B00624 4101RPR)</w:t>
      </w:r>
      <w:bookmarkEnd w:id="27"/>
      <w:r w:rsidR="00521AE5">
        <w:rPr>
          <w:rFonts w:cs="Arial"/>
          <w:noProof/>
          <w:highlight w:val="green"/>
          <w:lang w:val="pt-PT"/>
        </w:rPr>
        <w:t>.</w:t>
      </w:r>
    </w:p>
    <w:p w14:paraId="0C731816" w14:textId="77777777" w:rsidR="00B46E8D" w:rsidRPr="0017096E" w:rsidRDefault="00B46E8D" w:rsidP="00B46E8D">
      <w:pPr>
        <w:pStyle w:val="SOMQ1Paragraphe1"/>
        <w:rPr>
          <w:rFonts w:cs="Arial"/>
          <w:b/>
          <w:noProof/>
          <w:u w:val="single"/>
        </w:rPr>
      </w:pPr>
      <w:r w:rsidRPr="0017096E">
        <w:rPr>
          <w:rFonts w:cs="Arial"/>
          <w:b/>
          <w:noProof/>
          <w:u w:val="single"/>
        </w:rPr>
        <w:t>Courriers</w:t>
      </w:r>
    </w:p>
    <w:p w14:paraId="3119DB90" w14:textId="46A3A4EB" w:rsidR="00B46E8D" w:rsidRPr="0017096E" w:rsidRDefault="00B46E8D" w:rsidP="00F345FB">
      <w:pPr>
        <w:pStyle w:val="SOMQ1Paragraphe1"/>
        <w:numPr>
          <w:ilvl w:val="0"/>
          <w:numId w:val="33"/>
        </w:numPr>
        <w:ind w:right="-144"/>
        <w:rPr>
          <w:rFonts w:cs="Arial"/>
          <w:noProof/>
          <w:highlight w:val="green"/>
        </w:rPr>
      </w:pPr>
      <w:bookmarkStart w:id="28" w:name="_Ref508294088"/>
      <w:r w:rsidRPr="0017096E">
        <w:rPr>
          <w:rFonts w:cs="Arial"/>
          <w:noProof/>
          <w:highlight w:val="green"/>
        </w:rPr>
        <w:t xml:space="preserve">Courrier référence : </w:t>
      </w:r>
      <w:bookmarkEnd w:id="28"/>
    </w:p>
    <w:p w14:paraId="682C6507" w14:textId="047243CB" w:rsidR="006E69B6" w:rsidRPr="0017096E" w:rsidRDefault="00B46E8D" w:rsidP="006E69B6">
      <w:pPr>
        <w:pStyle w:val="SOMQ1Paragraphe1"/>
        <w:rPr>
          <w:rFonts w:cs="Arial"/>
          <w:b/>
          <w:noProof/>
          <w:u w:val="single"/>
        </w:rPr>
      </w:pPr>
      <w:r w:rsidRPr="0017096E">
        <w:rPr>
          <w:rFonts w:cs="Arial"/>
          <w:b/>
          <w:noProof/>
          <w:u w:val="single"/>
        </w:rPr>
        <w:t>Logiciels de calcul</w:t>
      </w:r>
    </w:p>
    <w:p w14:paraId="5C326C6C" w14:textId="238D3CDE" w:rsidR="00DD2BCB" w:rsidRPr="0017096E" w:rsidRDefault="00DD2BCB" w:rsidP="006E69B6">
      <w:pPr>
        <w:pStyle w:val="Paragraphedeliste"/>
        <w:numPr>
          <w:ilvl w:val="0"/>
          <w:numId w:val="33"/>
        </w:numPr>
        <w:spacing w:before="240" w:line="240" w:lineRule="auto"/>
        <w:rPr>
          <w:rFonts w:ascii="Arial Narrow" w:hAnsi="Arial Narrow" w:cs="Arial"/>
          <w:noProof/>
        </w:rPr>
      </w:pPr>
      <w:bookmarkStart w:id="29" w:name="_Ref490234397"/>
      <w:r>
        <w:rPr>
          <w:rFonts w:ascii="Arial Narrow" w:hAnsi="Arial Narrow" w:cs="Arial"/>
          <w:noProof/>
        </w:rPr>
        <w:t>Logiciel de calcul Code_Aster V</w:t>
      </w:r>
      <w:bookmarkStart w:id="30" w:name="_GoBack"/>
      <w:bookmarkEnd w:id="30"/>
      <w:r>
        <w:rPr>
          <w:rFonts w:ascii="Arial Narrow" w:hAnsi="Arial Narrow" w:cs="Arial"/>
          <w:noProof/>
        </w:rPr>
        <w:t>14</w:t>
      </w:r>
    </w:p>
    <w:p w14:paraId="256DA49A" w14:textId="77777777" w:rsidR="006E69B6" w:rsidRPr="0017096E" w:rsidRDefault="006E69B6" w:rsidP="006E69B6">
      <w:pPr>
        <w:pStyle w:val="Paragraphedeliste"/>
        <w:spacing w:before="240" w:line="240" w:lineRule="auto"/>
        <w:ind w:left="1287"/>
        <w:rPr>
          <w:rFonts w:ascii="Arial Narrow" w:hAnsi="Arial Narrow" w:cs="Arial"/>
          <w:noProof/>
        </w:rPr>
      </w:pPr>
    </w:p>
    <w:p w14:paraId="70BDBE1E" w14:textId="03763BB6" w:rsidR="006E69B6" w:rsidRPr="0017096E" w:rsidRDefault="006E69B6" w:rsidP="006E69B6">
      <w:pPr>
        <w:pStyle w:val="Paragraphedeliste"/>
        <w:numPr>
          <w:ilvl w:val="0"/>
          <w:numId w:val="33"/>
        </w:numPr>
        <w:spacing w:before="240" w:line="240" w:lineRule="auto"/>
        <w:rPr>
          <w:rFonts w:ascii="Arial Narrow" w:hAnsi="Arial Narrow" w:cs="Arial"/>
          <w:noProof/>
        </w:rPr>
      </w:pPr>
      <w:bookmarkStart w:id="31" w:name="_Ref531009981"/>
      <w:bookmarkStart w:id="32" w:name="_Ref531013115"/>
      <w:r w:rsidRPr="0017096E">
        <w:rPr>
          <w:rFonts w:ascii="Arial Narrow" w:hAnsi="Arial Narrow" w:cs="Arial"/>
          <w:noProof/>
        </w:rPr>
        <w:t>Logiciel de calcul Osup et s</w:t>
      </w:r>
      <w:bookmarkEnd w:id="31"/>
      <w:r w:rsidR="008C7087" w:rsidRPr="0017096E">
        <w:rPr>
          <w:rFonts w:ascii="Arial Narrow" w:hAnsi="Arial Narrow" w:cs="Arial"/>
          <w:noProof/>
        </w:rPr>
        <w:t>a méthodologie de calcu</w:t>
      </w:r>
      <w:r w:rsidR="00521AE5">
        <w:rPr>
          <w:rFonts w:ascii="Arial Narrow" w:hAnsi="Arial Narrow" w:cs="Arial"/>
          <w:noProof/>
        </w:rPr>
        <w:t>l</w:t>
      </w:r>
      <w:r w:rsidR="00521AE5" w:rsidRPr="00521AE5">
        <w:rPr>
          <w:rFonts w:ascii="Arial Narrow" w:hAnsi="Arial Narrow" w:cs="Arial"/>
          <w:noProof/>
        </w:rPr>
        <w:t>, réf.3017-N-18-0011.</w:t>
      </w:r>
      <w:bookmarkEnd w:id="32"/>
    </w:p>
    <w:bookmarkEnd w:id="29"/>
    <w:p w14:paraId="78056313" w14:textId="79175749" w:rsidR="00B46E8D" w:rsidRPr="0017096E" w:rsidRDefault="00B46E8D" w:rsidP="006E69B6">
      <w:pPr>
        <w:spacing w:before="240"/>
        <w:ind w:left="708"/>
        <w:rPr>
          <w:rFonts w:ascii="Arial Narrow" w:hAnsi="Arial Narrow" w:cs="Arial"/>
        </w:rPr>
      </w:pPr>
      <w:r w:rsidRPr="0017096E">
        <w:rPr>
          <w:rFonts w:ascii="Arial Narrow" w:hAnsi="Arial Narrow" w:cs="Arial"/>
          <w:noProof/>
        </w:rPr>
        <w:br w:type="page"/>
      </w:r>
    </w:p>
    <w:p w14:paraId="2939D7D4" w14:textId="62C7854B" w:rsidR="008625FA" w:rsidRDefault="00441CE6" w:rsidP="00A63F28">
      <w:pPr>
        <w:pStyle w:val="Titre1"/>
      </w:pPr>
      <w:bookmarkStart w:id="33" w:name="_Toc466274760"/>
      <w:bookmarkStart w:id="34" w:name="_Toc466274899"/>
      <w:bookmarkStart w:id="35" w:name="_Toc466383691"/>
      <w:bookmarkStart w:id="36" w:name="_Toc466387693"/>
      <w:bookmarkStart w:id="37" w:name="_Toc466543150"/>
      <w:bookmarkStart w:id="38" w:name="_Toc466543282"/>
      <w:bookmarkStart w:id="39" w:name="_Toc466274761"/>
      <w:bookmarkStart w:id="40" w:name="_Toc466274900"/>
      <w:bookmarkStart w:id="41" w:name="_Toc466383692"/>
      <w:bookmarkStart w:id="42" w:name="_Toc466387694"/>
      <w:bookmarkStart w:id="43" w:name="_Toc466543151"/>
      <w:bookmarkStart w:id="44" w:name="_Toc466543283"/>
      <w:bookmarkStart w:id="45" w:name="_Toc466274762"/>
      <w:bookmarkStart w:id="46" w:name="_Toc466274901"/>
      <w:bookmarkStart w:id="47" w:name="_Toc466383693"/>
      <w:bookmarkStart w:id="48" w:name="_Toc466387695"/>
      <w:bookmarkStart w:id="49" w:name="_Toc466543152"/>
      <w:bookmarkStart w:id="50" w:name="_Toc466543284"/>
      <w:bookmarkStart w:id="51" w:name="_Toc466274763"/>
      <w:bookmarkStart w:id="52" w:name="_Toc466274902"/>
      <w:bookmarkStart w:id="53" w:name="_Toc466383694"/>
      <w:bookmarkStart w:id="54" w:name="_Toc466387696"/>
      <w:bookmarkStart w:id="55" w:name="_Toc466543153"/>
      <w:bookmarkStart w:id="56" w:name="_Toc466543285"/>
      <w:bookmarkStart w:id="57" w:name="_Toc466274764"/>
      <w:bookmarkStart w:id="58" w:name="_Toc466274903"/>
      <w:bookmarkStart w:id="59" w:name="_Toc466383695"/>
      <w:bookmarkStart w:id="60" w:name="_Toc466387697"/>
      <w:bookmarkStart w:id="61" w:name="_Toc466543154"/>
      <w:bookmarkStart w:id="62" w:name="_Toc466543286"/>
      <w:bookmarkStart w:id="63" w:name="_Toc466274765"/>
      <w:bookmarkStart w:id="64" w:name="_Toc466274904"/>
      <w:bookmarkStart w:id="65" w:name="_Toc466383696"/>
      <w:bookmarkStart w:id="66" w:name="_Toc466387698"/>
      <w:bookmarkStart w:id="67" w:name="_Toc466543155"/>
      <w:bookmarkStart w:id="68" w:name="_Toc466543287"/>
      <w:bookmarkStart w:id="69" w:name="_Toc466274766"/>
      <w:bookmarkStart w:id="70" w:name="_Toc466274905"/>
      <w:bookmarkStart w:id="71" w:name="_Toc466383697"/>
      <w:bookmarkStart w:id="72" w:name="_Toc466387699"/>
      <w:bookmarkStart w:id="73" w:name="_Toc466543156"/>
      <w:bookmarkStart w:id="74" w:name="_Toc466543288"/>
      <w:bookmarkStart w:id="75" w:name="_Toc466274767"/>
      <w:bookmarkStart w:id="76" w:name="_Toc466274906"/>
      <w:bookmarkStart w:id="77" w:name="_Toc466383698"/>
      <w:bookmarkStart w:id="78" w:name="_Toc466387700"/>
      <w:bookmarkStart w:id="79" w:name="_Toc466543157"/>
      <w:bookmarkStart w:id="80" w:name="_Toc466543289"/>
      <w:bookmarkStart w:id="81" w:name="_Toc466274768"/>
      <w:bookmarkStart w:id="82" w:name="_Toc466274907"/>
      <w:bookmarkStart w:id="83" w:name="_Toc466383699"/>
      <w:bookmarkStart w:id="84" w:name="_Toc466387701"/>
      <w:bookmarkStart w:id="85" w:name="_Toc466543158"/>
      <w:bookmarkStart w:id="86" w:name="_Toc466543290"/>
      <w:bookmarkStart w:id="87" w:name="_Toc466039470"/>
      <w:bookmarkStart w:id="88" w:name="_Toc466040027"/>
      <w:bookmarkStart w:id="89" w:name="_Toc466041034"/>
      <w:bookmarkStart w:id="90" w:name="_Toc466270512"/>
      <w:bookmarkStart w:id="91" w:name="_Toc466270968"/>
      <w:bookmarkStart w:id="92" w:name="_Toc466271515"/>
      <w:bookmarkStart w:id="93" w:name="_Toc466274769"/>
      <w:bookmarkStart w:id="94" w:name="_Toc466274908"/>
      <w:bookmarkStart w:id="95" w:name="_Toc466383700"/>
      <w:bookmarkStart w:id="96" w:name="_Toc466387702"/>
      <w:bookmarkStart w:id="97" w:name="_Toc466543159"/>
      <w:bookmarkStart w:id="98" w:name="_Toc466543291"/>
      <w:bookmarkStart w:id="99" w:name="_Toc466039296"/>
      <w:bookmarkStart w:id="100" w:name="_Toc466039471"/>
      <w:bookmarkStart w:id="101" w:name="_Toc466040028"/>
      <w:bookmarkStart w:id="102" w:name="_Toc466041035"/>
      <w:bookmarkStart w:id="103" w:name="_Toc466270513"/>
      <w:bookmarkStart w:id="104" w:name="_Toc466270969"/>
      <w:bookmarkStart w:id="105" w:name="_Toc466271516"/>
      <w:bookmarkStart w:id="106" w:name="_Toc466274770"/>
      <w:bookmarkStart w:id="107" w:name="_Toc466274909"/>
      <w:bookmarkStart w:id="108" w:name="_Toc466383701"/>
      <w:bookmarkStart w:id="109" w:name="_Toc466387703"/>
      <w:bookmarkStart w:id="110" w:name="_Toc466543160"/>
      <w:bookmarkStart w:id="111" w:name="_Toc466543292"/>
      <w:bookmarkStart w:id="112" w:name="_Toc466039297"/>
      <w:bookmarkStart w:id="113" w:name="_Toc466039472"/>
      <w:bookmarkStart w:id="114" w:name="_Toc466040029"/>
      <w:bookmarkStart w:id="115" w:name="_Toc466041036"/>
      <w:bookmarkStart w:id="116" w:name="_Toc466270514"/>
      <w:bookmarkStart w:id="117" w:name="_Toc466270970"/>
      <w:bookmarkStart w:id="118" w:name="_Toc466271517"/>
      <w:bookmarkStart w:id="119" w:name="_Toc466274771"/>
      <w:bookmarkStart w:id="120" w:name="_Toc466274910"/>
      <w:bookmarkStart w:id="121" w:name="_Toc466383702"/>
      <w:bookmarkStart w:id="122" w:name="_Toc466387704"/>
      <w:bookmarkStart w:id="123" w:name="_Toc466543161"/>
      <w:bookmarkStart w:id="124" w:name="_Toc466543293"/>
      <w:bookmarkStart w:id="125" w:name="_Toc466039298"/>
      <w:bookmarkStart w:id="126" w:name="_Toc466039473"/>
      <w:bookmarkStart w:id="127" w:name="_Toc466040030"/>
      <w:bookmarkStart w:id="128" w:name="_Toc466041037"/>
      <w:bookmarkStart w:id="129" w:name="_Toc466270515"/>
      <w:bookmarkStart w:id="130" w:name="_Toc466270971"/>
      <w:bookmarkStart w:id="131" w:name="_Toc466271518"/>
      <w:bookmarkStart w:id="132" w:name="_Toc466274772"/>
      <w:bookmarkStart w:id="133" w:name="_Toc466274911"/>
      <w:bookmarkStart w:id="134" w:name="_Toc466383703"/>
      <w:bookmarkStart w:id="135" w:name="_Toc466387705"/>
      <w:bookmarkStart w:id="136" w:name="_Toc466543162"/>
      <w:bookmarkStart w:id="137" w:name="_Toc466543294"/>
      <w:bookmarkStart w:id="138" w:name="_Toc466039299"/>
      <w:bookmarkStart w:id="139" w:name="_Toc466039474"/>
      <w:bookmarkStart w:id="140" w:name="_Toc466040031"/>
      <w:bookmarkStart w:id="141" w:name="_Toc466041038"/>
      <w:bookmarkStart w:id="142" w:name="_Toc466270516"/>
      <w:bookmarkStart w:id="143" w:name="_Toc466270972"/>
      <w:bookmarkStart w:id="144" w:name="_Toc466271519"/>
      <w:bookmarkStart w:id="145" w:name="_Toc466274773"/>
      <w:bookmarkStart w:id="146" w:name="_Toc466274912"/>
      <w:bookmarkStart w:id="147" w:name="_Toc466383704"/>
      <w:bookmarkStart w:id="148" w:name="_Toc466387706"/>
      <w:bookmarkStart w:id="149" w:name="_Toc466543163"/>
      <w:bookmarkStart w:id="150" w:name="_Toc466543295"/>
      <w:bookmarkStart w:id="151" w:name="_Toc466039300"/>
      <w:bookmarkStart w:id="152" w:name="_Toc466039475"/>
      <w:bookmarkStart w:id="153" w:name="_Toc466040032"/>
      <w:bookmarkStart w:id="154" w:name="_Toc466041039"/>
      <w:bookmarkStart w:id="155" w:name="_Toc466270517"/>
      <w:bookmarkStart w:id="156" w:name="_Toc466270973"/>
      <w:bookmarkStart w:id="157" w:name="_Toc466271520"/>
      <w:bookmarkStart w:id="158" w:name="_Toc466274774"/>
      <w:bookmarkStart w:id="159" w:name="_Toc466274913"/>
      <w:bookmarkStart w:id="160" w:name="_Toc466383705"/>
      <w:bookmarkStart w:id="161" w:name="_Toc466387707"/>
      <w:bookmarkStart w:id="162" w:name="_Toc466543164"/>
      <w:bookmarkStart w:id="163" w:name="_Toc466543296"/>
      <w:bookmarkStart w:id="164" w:name="_Toc466041040"/>
      <w:bookmarkStart w:id="165" w:name="_Toc466270518"/>
      <w:bookmarkStart w:id="166" w:name="_Toc466270974"/>
      <w:bookmarkStart w:id="167" w:name="_Toc466271521"/>
      <w:bookmarkStart w:id="168" w:name="_Toc466274775"/>
      <w:bookmarkStart w:id="169" w:name="_Toc466274914"/>
      <w:bookmarkStart w:id="170" w:name="_Toc466383706"/>
      <w:bookmarkStart w:id="171" w:name="_Toc466387708"/>
      <w:bookmarkStart w:id="172" w:name="_Toc466543165"/>
      <w:bookmarkStart w:id="173" w:name="_Toc466543297"/>
      <w:bookmarkStart w:id="174" w:name="_Toc466041041"/>
      <w:bookmarkStart w:id="175" w:name="_Toc466270519"/>
      <w:bookmarkStart w:id="176" w:name="_Toc466270975"/>
      <w:bookmarkStart w:id="177" w:name="_Toc466271522"/>
      <w:bookmarkStart w:id="178" w:name="_Toc466274776"/>
      <w:bookmarkStart w:id="179" w:name="_Toc466274915"/>
      <w:bookmarkStart w:id="180" w:name="_Toc466383707"/>
      <w:bookmarkStart w:id="181" w:name="_Toc466387709"/>
      <w:bookmarkStart w:id="182" w:name="_Toc466543166"/>
      <w:bookmarkStart w:id="183" w:name="_Toc466543298"/>
      <w:bookmarkStart w:id="184" w:name="_Toc466041042"/>
      <w:bookmarkStart w:id="185" w:name="_Toc466270520"/>
      <w:bookmarkStart w:id="186" w:name="_Toc466270976"/>
      <w:bookmarkStart w:id="187" w:name="_Toc466271523"/>
      <w:bookmarkStart w:id="188" w:name="_Toc466274777"/>
      <w:bookmarkStart w:id="189" w:name="_Toc466274916"/>
      <w:bookmarkStart w:id="190" w:name="_Toc466383708"/>
      <w:bookmarkStart w:id="191" w:name="_Toc466387710"/>
      <w:bookmarkStart w:id="192" w:name="_Toc466543167"/>
      <w:bookmarkStart w:id="193" w:name="_Toc466543299"/>
      <w:bookmarkStart w:id="194" w:name="_Toc466041043"/>
      <w:bookmarkStart w:id="195" w:name="_Toc466270521"/>
      <w:bookmarkStart w:id="196" w:name="_Toc466270977"/>
      <w:bookmarkStart w:id="197" w:name="_Toc466271524"/>
      <w:bookmarkStart w:id="198" w:name="_Toc466274778"/>
      <w:bookmarkStart w:id="199" w:name="_Toc466274917"/>
      <w:bookmarkStart w:id="200" w:name="_Toc466383709"/>
      <w:bookmarkStart w:id="201" w:name="_Toc466387711"/>
      <w:bookmarkStart w:id="202" w:name="_Toc466543168"/>
      <w:bookmarkStart w:id="203" w:name="_Toc466543300"/>
      <w:bookmarkStart w:id="204" w:name="_Toc466041044"/>
      <w:bookmarkStart w:id="205" w:name="_Toc466270522"/>
      <w:bookmarkStart w:id="206" w:name="_Toc466270978"/>
      <w:bookmarkStart w:id="207" w:name="_Toc466271525"/>
      <w:bookmarkStart w:id="208" w:name="_Toc466274779"/>
      <w:bookmarkStart w:id="209" w:name="_Toc466274918"/>
      <w:bookmarkStart w:id="210" w:name="_Toc466383710"/>
      <w:bookmarkStart w:id="211" w:name="_Toc466387712"/>
      <w:bookmarkStart w:id="212" w:name="_Toc466543169"/>
      <w:bookmarkStart w:id="213" w:name="_Toc466543301"/>
      <w:bookmarkStart w:id="214" w:name="_Toc466041045"/>
      <w:bookmarkStart w:id="215" w:name="_Toc466270523"/>
      <w:bookmarkStart w:id="216" w:name="_Toc466270979"/>
      <w:bookmarkStart w:id="217" w:name="_Toc466271526"/>
      <w:bookmarkStart w:id="218" w:name="_Toc466274780"/>
      <w:bookmarkStart w:id="219" w:name="_Toc466274919"/>
      <w:bookmarkStart w:id="220" w:name="_Toc466383711"/>
      <w:bookmarkStart w:id="221" w:name="_Toc466387713"/>
      <w:bookmarkStart w:id="222" w:name="_Toc466543170"/>
      <w:bookmarkStart w:id="223" w:name="_Toc466543302"/>
      <w:bookmarkStart w:id="224" w:name="_Toc466041046"/>
      <w:bookmarkStart w:id="225" w:name="_Toc466270524"/>
      <w:bookmarkStart w:id="226" w:name="_Toc466270980"/>
      <w:bookmarkStart w:id="227" w:name="_Toc466271527"/>
      <w:bookmarkStart w:id="228" w:name="_Toc466274781"/>
      <w:bookmarkStart w:id="229" w:name="_Toc466274920"/>
      <w:bookmarkStart w:id="230" w:name="_Toc466383712"/>
      <w:bookmarkStart w:id="231" w:name="_Toc466387714"/>
      <w:bookmarkStart w:id="232" w:name="_Toc466543171"/>
      <w:bookmarkStart w:id="233" w:name="_Toc466543303"/>
      <w:bookmarkStart w:id="234" w:name="_Toc466041047"/>
      <w:bookmarkStart w:id="235" w:name="_Toc466270525"/>
      <w:bookmarkStart w:id="236" w:name="_Toc466270981"/>
      <w:bookmarkStart w:id="237" w:name="_Toc466271528"/>
      <w:bookmarkStart w:id="238" w:name="_Toc466274782"/>
      <w:bookmarkStart w:id="239" w:name="_Toc466274921"/>
      <w:bookmarkStart w:id="240" w:name="_Toc466383713"/>
      <w:bookmarkStart w:id="241" w:name="_Toc466387715"/>
      <w:bookmarkStart w:id="242" w:name="_Toc466543172"/>
      <w:bookmarkStart w:id="243" w:name="_Toc466543304"/>
      <w:bookmarkStart w:id="244" w:name="_Toc466041048"/>
      <w:bookmarkStart w:id="245" w:name="_Toc466270526"/>
      <w:bookmarkStart w:id="246" w:name="_Toc466270982"/>
      <w:bookmarkStart w:id="247" w:name="_Toc466271529"/>
      <w:bookmarkStart w:id="248" w:name="_Toc466274783"/>
      <w:bookmarkStart w:id="249" w:name="_Toc466274922"/>
      <w:bookmarkStart w:id="250" w:name="_Toc466383714"/>
      <w:bookmarkStart w:id="251" w:name="_Toc466387716"/>
      <w:bookmarkStart w:id="252" w:name="_Toc466543173"/>
      <w:bookmarkStart w:id="253" w:name="_Toc466543305"/>
      <w:bookmarkStart w:id="254" w:name="_Toc466041049"/>
      <w:bookmarkStart w:id="255" w:name="_Toc466270527"/>
      <w:bookmarkStart w:id="256" w:name="_Toc466270983"/>
      <w:bookmarkStart w:id="257" w:name="_Toc466271530"/>
      <w:bookmarkStart w:id="258" w:name="_Toc466274784"/>
      <w:bookmarkStart w:id="259" w:name="_Toc466274923"/>
      <w:bookmarkStart w:id="260" w:name="_Toc466383715"/>
      <w:bookmarkStart w:id="261" w:name="_Toc466387717"/>
      <w:bookmarkStart w:id="262" w:name="_Toc466543174"/>
      <w:bookmarkStart w:id="263" w:name="_Toc466543306"/>
      <w:bookmarkStart w:id="264" w:name="_Toc466041050"/>
      <w:bookmarkStart w:id="265" w:name="_Toc466270528"/>
      <w:bookmarkStart w:id="266" w:name="_Toc466270984"/>
      <w:bookmarkStart w:id="267" w:name="_Toc466271531"/>
      <w:bookmarkStart w:id="268" w:name="_Toc466274785"/>
      <w:bookmarkStart w:id="269" w:name="_Toc466274924"/>
      <w:bookmarkStart w:id="270" w:name="_Toc466383716"/>
      <w:bookmarkStart w:id="271" w:name="_Toc466387718"/>
      <w:bookmarkStart w:id="272" w:name="_Toc466543175"/>
      <w:bookmarkStart w:id="273" w:name="_Toc466543307"/>
      <w:bookmarkStart w:id="274" w:name="_Toc466041051"/>
      <w:bookmarkStart w:id="275" w:name="_Toc466270529"/>
      <w:bookmarkStart w:id="276" w:name="_Toc466270985"/>
      <w:bookmarkStart w:id="277" w:name="_Toc466271532"/>
      <w:bookmarkStart w:id="278" w:name="_Toc466274786"/>
      <w:bookmarkStart w:id="279" w:name="_Toc466274925"/>
      <w:bookmarkStart w:id="280" w:name="_Toc466383717"/>
      <w:bookmarkStart w:id="281" w:name="_Toc466387719"/>
      <w:bookmarkStart w:id="282" w:name="_Toc466543176"/>
      <w:bookmarkStart w:id="283" w:name="_Toc466543308"/>
      <w:bookmarkStart w:id="284" w:name="_Toc466041052"/>
      <w:bookmarkStart w:id="285" w:name="_Toc466270530"/>
      <w:bookmarkStart w:id="286" w:name="_Toc466270986"/>
      <w:bookmarkStart w:id="287" w:name="_Toc466271533"/>
      <w:bookmarkStart w:id="288" w:name="_Toc466274787"/>
      <w:bookmarkStart w:id="289" w:name="_Toc466274926"/>
      <w:bookmarkStart w:id="290" w:name="_Toc466383718"/>
      <w:bookmarkStart w:id="291" w:name="_Toc466387720"/>
      <w:bookmarkStart w:id="292" w:name="_Toc466543177"/>
      <w:bookmarkStart w:id="293" w:name="_Toc466543309"/>
      <w:bookmarkStart w:id="294" w:name="_Toc466041057"/>
      <w:bookmarkStart w:id="295" w:name="_Toc466270535"/>
      <w:bookmarkStart w:id="296" w:name="_Toc466270991"/>
      <w:bookmarkStart w:id="297" w:name="_Toc466271538"/>
      <w:bookmarkStart w:id="298" w:name="_Toc466274792"/>
      <w:bookmarkStart w:id="299" w:name="_Toc466274931"/>
      <w:bookmarkStart w:id="300" w:name="_Toc466383723"/>
      <w:bookmarkStart w:id="301" w:name="_Toc466387725"/>
      <w:bookmarkStart w:id="302" w:name="_Toc466543182"/>
      <w:bookmarkStart w:id="303" w:name="_Toc466543314"/>
      <w:bookmarkStart w:id="304" w:name="_Toc466041060"/>
      <w:bookmarkStart w:id="305" w:name="_Toc466270538"/>
      <w:bookmarkStart w:id="306" w:name="_Toc466270994"/>
      <w:bookmarkStart w:id="307" w:name="_Toc466271541"/>
      <w:bookmarkStart w:id="308" w:name="_Toc466274795"/>
      <w:bookmarkStart w:id="309" w:name="_Toc466274934"/>
      <w:bookmarkStart w:id="310" w:name="_Toc466383726"/>
      <w:bookmarkStart w:id="311" w:name="_Toc466387728"/>
      <w:bookmarkStart w:id="312" w:name="_Toc466543185"/>
      <w:bookmarkStart w:id="313" w:name="_Toc466543317"/>
      <w:bookmarkStart w:id="314" w:name="_Toc466041061"/>
      <w:bookmarkStart w:id="315" w:name="_Toc466270539"/>
      <w:bookmarkStart w:id="316" w:name="_Toc466270995"/>
      <w:bookmarkStart w:id="317" w:name="_Toc466271542"/>
      <w:bookmarkStart w:id="318" w:name="_Toc466274796"/>
      <w:bookmarkStart w:id="319" w:name="_Toc466274935"/>
      <w:bookmarkStart w:id="320" w:name="_Toc466383727"/>
      <w:bookmarkStart w:id="321" w:name="_Toc466387729"/>
      <w:bookmarkStart w:id="322" w:name="_Toc466543186"/>
      <w:bookmarkStart w:id="323" w:name="_Toc466543318"/>
      <w:bookmarkStart w:id="324" w:name="_Toc466041062"/>
      <w:bookmarkStart w:id="325" w:name="_Toc466270540"/>
      <w:bookmarkStart w:id="326" w:name="_Toc466270996"/>
      <w:bookmarkStart w:id="327" w:name="_Toc466271543"/>
      <w:bookmarkStart w:id="328" w:name="_Toc466274797"/>
      <w:bookmarkStart w:id="329" w:name="_Toc466274936"/>
      <w:bookmarkStart w:id="330" w:name="_Toc466383728"/>
      <w:bookmarkStart w:id="331" w:name="_Toc466387730"/>
      <w:bookmarkStart w:id="332" w:name="_Toc466543187"/>
      <w:bookmarkStart w:id="333" w:name="_Toc466543319"/>
      <w:bookmarkStart w:id="334" w:name="_Toc466041063"/>
      <w:bookmarkStart w:id="335" w:name="_Toc466270541"/>
      <w:bookmarkStart w:id="336" w:name="_Toc466270997"/>
      <w:bookmarkStart w:id="337" w:name="_Toc466271544"/>
      <w:bookmarkStart w:id="338" w:name="_Toc466274798"/>
      <w:bookmarkStart w:id="339" w:name="_Toc466274937"/>
      <w:bookmarkStart w:id="340" w:name="_Toc466383729"/>
      <w:bookmarkStart w:id="341" w:name="_Toc466387731"/>
      <w:bookmarkStart w:id="342" w:name="_Toc466543188"/>
      <w:bookmarkStart w:id="343" w:name="_Toc466543320"/>
      <w:bookmarkStart w:id="344" w:name="_Toc466041064"/>
      <w:bookmarkStart w:id="345" w:name="_Toc466270542"/>
      <w:bookmarkStart w:id="346" w:name="_Toc466270998"/>
      <w:bookmarkStart w:id="347" w:name="_Toc466271545"/>
      <w:bookmarkStart w:id="348" w:name="_Toc466274799"/>
      <w:bookmarkStart w:id="349" w:name="_Toc466274938"/>
      <w:bookmarkStart w:id="350" w:name="_Toc466383730"/>
      <w:bookmarkStart w:id="351" w:name="_Toc466387732"/>
      <w:bookmarkStart w:id="352" w:name="_Toc466543189"/>
      <w:bookmarkStart w:id="353" w:name="_Toc466543321"/>
      <w:bookmarkStart w:id="354" w:name="_Toc532378464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r w:rsidRPr="0017096E">
        <w:lastRenderedPageBreak/>
        <w:t xml:space="preserve">DESCRIPTION DES </w:t>
      </w:r>
      <w:bookmarkEnd w:id="354"/>
      <w:r>
        <w:t>FAMilles de support</w:t>
      </w:r>
    </w:p>
    <w:p w14:paraId="27E91D90" w14:textId="77777777" w:rsidR="0044661F" w:rsidRDefault="0044661F" w:rsidP="0044661F">
      <w:pPr>
        <w:pStyle w:val="SOMQ1Paragraphe1"/>
        <w:rPr>
          <w:rFonts w:cs="Arial"/>
          <w:noProof/>
        </w:rPr>
      </w:pPr>
      <w:r w:rsidRPr="0017096E">
        <w:rPr>
          <w:rFonts w:cs="Arial"/>
          <w:noProof/>
        </w:rPr>
        <w:t xml:space="preserve">Pour les supports étudiés dans cette note, les contacts entre la tuyauterie et la structure des supports étant </w:t>
      </w:r>
      <w:r w:rsidRPr="0017096E">
        <w:rPr>
          <w:rFonts w:cs="Arial"/>
          <w:noProof/>
          <w:highlight w:val="green"/>
        </w:rPr>
        <w:t>XXX</w:t>
      </w:r>
      <w:r w:rsidRPr="0017096E">
        <w:rPr>
          <w:rFonts w:cs="Arial"/>
          <w:noProof/>
        </w:rPr>
        <w:t xml:space="preserve">, la température de calcul considérée est </w:t>
      </w:r>
      <w:r w:rsidRPr="0017096E">
        <w:rPr>
          <w:rFonts w:cs="Arial"/>
          <w:noProof/>
          <w:highlight w:val="green"/>
        </w:rPr>
        <w:t>XXX</w:t>
      </w:r>
    </w:p>
    <w:p w14:paraId="351FD5CF" w14:textId="77777777" w:rsidR="0044661F" w:rsidRPr="0017096E" w:rsidRDefault="0044661F" w:rsidP="0044661F">
      <w:pPr>
        <w:pStyle w:val="SOMQ1Paragraphe1"/>
        <w:rPr>
          <w:rFonts w:cs="Arial"/>
          <w:noProof/>
        </w:rPr>
      </w:pPr>
      <w:r w:rsidRPr="0017096E">
        <w:rPr>
          <w:rFonts w:cs="Arial"/>
          <w:noProof/>
        </w:rPr>
        <w:t xml:space="preserve">Les plans des supports sont tirés des documents réf. </w:t>
      </w:r>
      <w:r w:rsidRPr="0017096E">
        <w:rPr>
          <w:rFonts w:cs="Arial"/>
          <w:noProof/>
          <w:highlight w:val="green"/>
        </w:rPr>
        <w:t>XXX</w:t>
      </w:r>
      <w:r>
        <w:rPr>
          <w:rFonts w:cs="Arial"/>
          <w:noProof/>
        </w:rPr>
        <w:t xml:space="preserve">. </w:t>
      </w:r>
      <w:r w:rsidRPr="0017096E">
        <w:rPr>
          <w:rFonts w:cs="Arial"/>
          <w:noProof/>
        </w:rPr>
        <w:t>Les extraits de ces plans sont donnés en annexe pour chaque support.</w:t>
      </w:r>
    </w:p>
    <w:p w14:paraId="4ED04B64" w14:textId="77777777" w:rsidR="0044661F" w:rsidRPr="0044661F" w:rsidRDefault="0044661F" w:rsidP="0044661F"/>
    <w:p w14:paraId="31C165B9" w14:textId="7CEBF375" w:rsidR="00F6448C" w:rsidRPr="00ED56A4" w:rsidRDefault="00F82F80" w:rsidP="00ED56A4">
      <w:pPr>
        <w:pStyle w:val="Titre2"/>
      </w:pPr>
      <w:bookmarkStart w:id="355" w:name="_Toc532983273"/>
      <w:r w:rsidRPr="00ED56A4">
        <w:t xml:space="preserve">Liste des </w:t>
      </w:r>
      <w:bookmarkEnd w:id="355"/>
      <w:r w:rsidR="009D4748">
        <w:t>familles</w:t>
      </w:r>
    </w:p>
    <w:p w14:paraId="0710BB63" w14:textId="6D3A134C" w:rsidR="000B44AD" w:rsidRDefault="002C7C09" w:rsidP="002A09DD">
      <w:pPr>
        <w:rPr>
          <w:rFonts w:ascii="Arial Narrow" w:hAnsi="Arial Narrow" w:cs="Arial"/>
          <w:noProof/>
        </w:rPr>
      </w:pPr>
      <w:r w:rsidRPr="0017096E">
        <w:rPr>
          <w:rFonts w:ascii="Arial Narrow" w:hAnsi="Arial Narrow" w:cs="Arial"/>
          <w:noProof/>
        </w:rPr>
        <w:t xml:space="preserve">Le tableau suivant donne la liste des </w:t>
      </w:r>
      <w:r>
        <w:rPr>
          <w:rFonts w:ascii="Arial Narrow" w:hAnsi="Arial Narrow" w:cs="Arial"/>
          <w:noProof/>
        </w:rPr>
        <w:t>familles</w:t>
      </w:r>
      <w:r w:rsidRPr="0017096E">
        <w:rPr>
          <w:rFonts w:ascii="Arial Narrow" w:hAnsi="Arial Narrow" w:cs="Arial"/>
          <w:noProof/>
        </w:rPr>
        <w:t xml:space="preserve"> concernés</w:t>
      </w:r>
      <w:r w:rsidR="00B46E8D" w:rsidRPr="0017096E">
        <w:rPr>
          <w:rFonts w:ascii="Arial Narrow" w:hAnsi="Arial Narrow" w:cs="Arial"/>
          <w:noProof/>
        </w:rPr>
        <w:t> :</w:t>
      </w:r>
    </w:p>
    <w:p w14:paraId="526E0455" w14:textId="0E8D8D20" w:rsidR="00B46E8D" w:rsidRPr="008232BD" w:rsidRDefault="00233FBF" w:rsidP="00233FBF">
      <w:pPr>
        <w:jc w:val="center"/>
        <w:rPr>
          <w:rFonts w:ascii="Arial Narrow" w:hAnsi="Arial Narrow" w:cs="Arial"/>
          <w:noProof/>
        </w:rPr>
      </w:pPr>
      <w:bookmarkStart w:id="356" w:name="TAB_SUPPORT"/>
      <w:r w:rsidRPr="008232BD">
        <w:rPr>
          <w:rFonts w:ascii="Arial Narrow" w:hAnsi="Arial Narrow" w:cs="Arial"/>
          <w:noProof/>
        </w:rPr>
        <w:t>TAB_SUPP</w:t>
      </w:r>
      <w:bookmarkEnd w:id="356"/>
    </w:p>
    <w:p w14:paraId="00FF0DAD" w14:textId="77777777" w:rsidR="00441CE6" w:rsidRDefault="00441CE6">
      <w:pPr>
        <w:jc w:val="left"/>
        <w:rPr>
          <w:rFonts w:ascii="Arial Narrow" w:hAnsi="Arial Narrow" w:cs="Arial"/>
        </w:rPr>
      </w:pPr>
    </w:p>
    <w:p w14:paraId="4ED92463" w14:textId="77777777" w:rsidR="0092760C" w:rsidRPr="0017096E" w:rsidRDefault="0092760C">
      <w:pPr>
        <w:jc w:val="left"/>
        <w:rPr>
          <w:rFonts w:ascii="Arial Narrow" w:hAnsi="Arial Narrow" w:cs="Arial"/>
          <w:b/>
          <w:caps/>
          <w:color w:val="009EE0"/>
          <w:sz w:val="28"/>
        </w:rPr>
      </w:pPr>
      <w:r w:rsidRPr="0017096E">
        <w:rPr>
          <w:rFonts w:ascii="Arial Narrow" w:hAnsi="Arial Narrow"/>
        </w:rPr>
        <w:br w:type="page"/>
      </w:r>
    </w:p>
    <w:p w14:paraId="31B2174D" w14:textId="069BDC92" w:rsidR="00F82F80" w:rsidRDefault="00FF1B5D" w:rsidP="00A63F28">
      <w:pPr>
        <w:pStyle w:val="Titre1"/>
      </w:pPr>
      <w:bookmarkStart w:id="357" w:name="_Toc532983277"/>
      <w:r w:rsidRPr="0017096E">
        <w:lastRenderedPageBreak/>
        <w:t>EFFORTS AU DROIT DES SUPPORTS</w:t>
      </w:r>
      <w:bookmarkEnd w:id="357"/>
    </w:p>
    <w:p w14:paraId="731EC38A" w14:textId="77777777" w:rsidR="00935B17" w:rsidRDefault="00935B17" w:rsidP="00935B17">
      <w:pPr>
        <w:pStyle w:val="SOMQ1Paragraphe1"/>
        <w:ind w:left="0"/>
        <w:rPr>
          <w:rFonts w:cs="Arial"/>
          <w:noProof/>
        </w:rPr>
      </w:pPr>
      <w:r w:rsidRPr="0017096E">
        <w:rPr>
          <w:rFonts w:cs="Arial"/>
          <w:noProof/>
        </w:rPr>
        <w:t>Pour les supports ayant des degrés de liberté libérés, des efforts dus aux frottements égaux à 0,3 fois l’effort resultant sont pris en compte dans les</w:t>
      </w:r>
      <w:r>
        <w:rPr>
          <w:rFonts w:cs="Arial"/>
          <w:noProof/>
        </w:rPr>
        <w:t xml:space="preserve"> directions libres. </w:t>
      </w:r>
      <w:r w:rsidRPr="0017096E">
        <w:rPr>
          <w:rFonts w:cs="Arial"/>
          <w:noProof/>
        </w:rPr>
        <w:t>Les torseurs sont donnés dans le repère</w:t>
      </w:r>
      <w:r>
        <w:rPr>
          <w:rFonts w:cs="Arial"/>
          <w:noProof/>
        </w:rPr>
        <w:t xml:space="preserve"> global </w:t>
      </w:r>
      <w:r w:rsidRPr="0017096E">
        <w:rPr>
          <w:rFonts w:cs="Arial"/>
          <w:noProof/>
        </w:rPr>
        <w:t xml:space="preserve"> de calcul Beamstress</w:t>
      </w:r>
      <w:r>
        <w:rPr>
          <w:rFonts w:cs="Arial"/>
          <w:noProof/>
        </w:rPr>
        <w:t>.</w:t>
      </w:r>
    </w:p>
    <w:p w14:paraId="59281E49" w14:textId="77777777" w:rsidR="00935B17" w:rsidRPr="00935B17" w:rsidRDefault="00935B17" w:rsidP="00935B17"/>
    <w:p w14:paraId="4A794807" w14:textId="36E652AB" w:rsidR="009E5343" w:rsidRPr="00040B31" w:rsidRDefault="009E5343" w:rsidP="009E5343">
      <w:pPr>
        <w:pStyle w:val="SOMQ1Paragraphe1"/>
        <w:ind w:left="0"/>
        <w:jc w:val="center"/>
        <w:rPr>
          <w:rFonts w:cs="Arial"/>
          <w:noProof/>
          <w:color w:val="auto"/>
        </w:rPr>
      </w:pPr>
      <w:bookmarkStart w:id="358" w:name="TAB_EFFORTS"/>
      <w:r w:rsidRPr="00040B31">
        <w:rPr>
          <w:rFonts w:cs="Arial"/>
          <w:noProof/>
          <w:color w:val="auto"/>
        </w:rPr>
        <w:t>TAB_EFFORTS</w:t>
      </w:r>
      <w:bookmarkEnd w:id="358"/>
    </w:p>
    <w:p w14:paraId="256EF187" w14:textId="3C3C956B" w:rsidR="00B861F4" w:rsidRPr="0017096E" w:rsidRDefault="00B861F4" w:rsidP="00B861F4">
      <w:pPr>
        <w:pStyle w:val="SOMQ1Paragraphe1"/>
        <w:ind w:left="0"/>
        <w:rPr>
          <w:rFonts w:cs="Arial"/>
          <w:noProof/>
        </w:rPr>
      </w:pPr>
      <w:r w:rsidRPr="0017096E">
        <w:rPr>
          <w:rFonts w:cs="Arial"/>
          <w:noProof/>
          <w:highlight w:val="green"/>
        </w:rPr>
        <w:t>*Nota :XXX</w:t>
      </w:r>
    </w:p>
    <w:p w14:paraId="71D05711" w14:textId="77777777" w:rsidR="00B861F4" w:rsidRPr="0017096E" w:rsidRDefault="00B861F4" w:rsidP="00B861F4">
      <w:pPr>
        <w:rPr>
          <w:rFonts w:ascii="Arial Narrow" w:hAnsi="Arial Narrow" w:cs="Arial"/>
        </w:rPr>
      </w:pPr>
    </w:p>
    <w:p w14:paraId="4C68BB95" w14:textId="77777777" w:rsidR="00B861F4" w:rsidRPr="0017096E" w:rsidRDefault="00B861F4">
      <w:pPr>
        <w:jc w:val="left"/>
        <w:rPr>
          <w:rFonts w:ascii="Arial Narrow" w:hAnsi="Arial Narrow" w:cs="Arial"/>
          <w:b/>
          <w:caps/>
          <w:color w:val="009EE0"/>
          <w:sz w:val="28"/>
        </w:rPr>
      </w:pPr>
      <w:r w:rsidRPr="0017096E">
        <w:rPr>
          <w:rFonts w:ascii="Arial Narrow" w:hAnsi="Arial Narrow" w:cs="Arial"/>
        </w:rPr>
        <w:br w:type="page"/>
      </w:r>
    </w:p>
    <w:p w14:paraId="4ABC98DA" w14:textId="77A33146" w:rsidR="00BD237B" w:rsidRPr="0017096E" w:rsidRDefault="00BD237B" w:rsidP="00A63F28">
      <w:pPr>
        <w:pStyle w:val="Titre1"/>
      </w:pPr>
      <w:bookmarkStart w:id="359" w:name="_Toc532983278"/>
      <w:r w:rsidRPr="0017096E">
        <w:lastRenderedPageBreak/>
        <w:t xml:space="preserve">VERIFICATION </w:t>
      </w:r>
      <w:r w:rsidR="000A72DE">
        <w:t xml:space="preserve">DES </w:t>
      </w:r>
      <w:bookmarkEnd w:id="359"/>
      <w:r w:rsidR="007677B1">
        <w:t>familles</w:t>
      </w:r>
    </w:p>
    <w:p w14:paraId="73723460" w14:textId="77777777" w:rsidR="007677B1" w:rsidRDefault="007677B1" w:rsidP="0017096E">
      <w:pPr>
        <w:jc w:val="center"/>
        <w:rPr>
          <w:rFonts w:ascii="Arial Narrow" w:hAnsi="Arial Narrow"/>
          <w:color w:val="000000" w:themeColor="text1"/>
        </w:rPr>
      </w:pPr>
      <w:bookmarkStart w:id="360" w:name="VERIF_FAMILLE"/>
      <w:r w:rsidRPr="007677B1">
        <w:rPr>
          <w:rFonts w:ascii="Arial Narrow" w:hAnsi="Arial Narrow"/>
          <w:color w:val="FFC000"/>
        </w:rPr>
        <w:t>VERIF_FAMILLE</w:t>
      </w:r>
      <w:bookmarkEnd w:id="360"/>
    </w:p>
    <w:p w14:paraId="2EEF22E2" w14:textId="3EF1D2B0" w:rsidR="007677B1" w:rsidRDefault="007677B1" w:rsidP="007677B1">
      <w:pPr>
        <w:pStyle w:val="Titre1"/>
      </w:pPr>
      <w:r>
        <w:t>Synthèse des contraintes</w:t>
      </w:r>
    </w:p>
    <w:p w14:paraId="2ED9A8FF" w14:textId="6F351194" w:rsidR="007677B1" w:rsidRDefault="007677B1" w:rsidP="0017096E">
      <w:pPr>
        <w:jc w:val="center"/>
        <w:rPr>
          <w:rFonts w:ascii="Arial Narrow" w:hAnsi="Arial Narrow"/>
        </w:rPr>
      </w:pPr>
      <w:r>
        <w:rPr>
          <w:rFonts w:ascii="Arial Narrow" w:hAnsi="Arial Narrow"/>
        </w:rPr>
        <w:t>FAMILLES_CONTRAINTES</w:t>
      </w:r>
    </w:p>
    <w:p w14:paraId="15F4BB12" w14:textId="7F503C49" w:rsidR="00BD237B" w:rsidRDefault="00BD237B" w:rsidP="0017096E">
      <w:pPr>
        <w:jc w:val="center"/>
        <w:rPr>
          <w:rFonts w:ascii="Arial Narrow" w:hAnsi="Arial Narrow" w:cs="Arial"/>
          <w:b/>
          <w:caps/>
          <w:color w:val="009EE0"/>
          <w:sz w:val="28"/>
        </w:rPr>
      </w:pPr>
      <w:r>
        <w:rPr>
          <w:rFonts w:ascii="Arial Narrow" w:hAnsi="Arial Narrow"/>
        </w:rPr>
        <w:br w:type="page"/>
      </w:r>
    </w:p>
    <w:p w14:paraId="2A2363C6" w14:textId="51DFFBC2" w:rsidR="00FF1B5D" w:rsidRPr="00A63F28" w:rsidRDefault="00FF1B5D" w:rsidP="00A63F28">
      <w:pPr>
        <w:pStyle w:val="Titre1"/>
      </w:pPr>
      <w:bookmarkStart w:id="361" w:name="_Toc532983280"/>
      <w:r w:rsidRPr="00A63F28">
        <w:lastRenderedPageBreak/>
        <w:t>RESULTATS ET CONCLUSIONS</w:t>
      </w:r>
      <w:bookmarkEnd w:id="361"/>
    </w:p>
    <w:p w14:paraId="5B6F25CD" w14:textId="30DE8156" w:rsidR="00B861F4" w:rsidRDefault="007F372A" w:rsidP="007F372A">
      <w:pPr>
        <w:pStyle w:val="SOMQ1Paragraphe1"/>
        <w:ind w:left="0"/>
        <w:rPr>
          <w:rFonts w:cs="Arial"/>
        </w:rPr>
      </w:pPr>
      <w:r w:rsidRPr="0017096E">
        <w:rPr>
          <w:rFonts w:cs="Arial"/>
          <w:noProof/>
        </w:rPr>
        <w:t>Les calculs des différents supports sont donnés en annexes. Le tableau ci-dessous donne la liste des annexes correspondantes</w:t>
      </w:r>
    </w:p>
    <w:p w14:paraId="75C1D3AD" w14:textId="27E27C7D" w:rsidR="00AB1BAD" w:rsidRPr="0017096E" w:rsidRDefault="00AB1BAD" w:rsidP="00AB1BAD">
      <w:pPr>
        <w:pStyle w:val="SOMQ1Paragraphe1"/>
        <w:ind w:left="0"/>
        <w:jc w:val="center"/>
        <w:rPr>
          <w:rFonts w:cs="Arial"/>
          <w:noProof/>
        </w:rPr>
      </w:pPr>
      <w:bookmarkStart w:id="362" w:name="TAB_RES_CONCLUSION"/>
      <w:r w:rsidRPr="00AB1BAD">
        <w:rPr>
          <w:rFonts w:cs="Arial"/>
          <w:color w:val="FFC000"/>
        </w:rPr>
        <w:t>TAB_RES_CONCLUSION</w:t>
      </w:r>
      <w:bookmarkEnd w:id="362"/>
    </w:p>
    <w:p w14:paraId="520A2122" w14:textId="77777777" w:rsidR="00B861F4" w:rsidRPr="0017096E" w:rsidRDefault="00B861F4" w:rsidP="00B861F4">
      <w:pPr>
        <w:pStyle w:val="SOMQ1Paragraphe1"/>
        <w:spacing w:before="0"/>
        <w:rPr>
          <w:rFonts w:cs="Arial"/>
          <w:noProof/>
        </w:rPr>
      </w:pPr>
    </w:p>
    <w:p w14:paraId="5254BD22" w14:textId="77777777" w:rsidR="00AA5B93" w:rsidRDefault="00AA5B93" w:rsidP="00F6448C">
      <w:pPr>
        <w:rPr>
          <w:rFonts w:ascii="Arial Narrow" w:hAnsi="Arial Narrow" w:cs="Arial"/>
        </w:rPr>
      </w:pPr>
    </w:p>
    <w:p w14:paraId="17E89C78" w14:textId="77777777" w:rsidR="00AA5B93" w:rsidRDefault="00AA5B93" w:rsidP="00F6448C">
      <w:pPr>
        <w:rPr>
          <w:rFonts w:ascii="Arial Narrow" w:hAnsi="Arial Narrow" w:cs="Arial"/>
        </w:rPr>
      </w:pPr>
    </w:p>
    <w:p w14:paraId="7A1F99E1" w14:textId="77777777" w:rsidR="00F6448C" w:rsidRPr="0017096E" w:rsidRDefault="00F6448C" w:rsidP="00F6448C">
      <w:pPr>
        <w:rPr>
          <w:rFonts w:ascii="Arial Narrow" w:hAnsi="Arial Narrow" w:cs="Arial"/>
        </w:rPr>
      </w:pPr>
      <w:r w:rsidRPr="0017096E">
        <w:rPr>
          <w:rFonts w:ascii="Arial Narrow" w:hAnsi="Arial Narrow" w:cs="Arial"/>
        </w:rPr>
        <w:br w:type="page"/>
      </w:r>
    </w:p>
    <w:p w14:paraId="295F43CD" w14:textId="77777777" w:rsidR="00F6448C" w:rsidRPr="0017096E" w:rsidRDefault="00F6448C" w:rsidP="00393946">
      <w:pPr>
        <w:pStyle w:val="Sansinterligne"/>
        <w:jc w:val="left"/>
        <w:rPr>
          <w:rFonts w:cs="Arial"/>
        </w:rPr>
      </w:pPr>
    </w:p>
    <w:p w14:paraId="46B8DB13" w14:textId="77777777" w:rsidR="00F6448C" w:rsidRPr="0017096E" w:rsidRDefault="00F6448C" w:rsidP="00393946">
      <w:pPr>
        <w:pStyle w:val="Sansinterligne"/>
        <w:jc w:val="left"/>
        <w:rPr>
          <w:rFonts w:cs="Arial"/>
        </w:rPr>
      </w:pPr>
    </w:p>
    <w:p w14:paraId="3CB94C4F" w14:textId="77777777" w:rsidR="00F6448C" w:rsidRPr="0017096E" w:rsidRDefault="00F6448C" w:rsidP="00393946">
      <w:pPr>
        <w:pStyle w:val="Sansinterligne"/>
        <w:jc w:val="left"/>
        <w:rPr>
          <w:rFonts w:cs="Arial"/>
        </w:rPr>
      </w:pPr>
    </w:p>
    <w:p w14:paraId="2BB13576" w14:textId="77777777" w:rsidR="00F6448C" w:rsidRPr="0017096E" w:rsidRDefault="00F6448C" w:rsidP="00393946">
      <w:pPr>
        <w:pStyle w:val="Sansinterligne"/>
        <w:jc w:val="left"/>
        <w:rPr>
          <w:rFonts w:cs="Arial"/>
        </w:rPr>
      </w:pPr>
    </w:p>
    <w:p w14:paraId="485CC3A3" w14:textId="77777777" w:rsidR="00F6448C" w:rsidRPr="0017096E" w:rsidRDefault="00F6448C" w:rsidP="00393946">
      <w:pPr>
        <w:pStyle w:val="Sansinterligne"/>
        <w:jc w:val="left"/>
        <w:rPr>
          <w:rFonts w:cs="Arial"/>
        </w:rPr>
      </w:pPr>
    </w:p>
    <w:p w14:paraId="27B1C756" w14:textId="77777777" w:rsidR="00923B57" w:rsidRPr="0017096E" w:rsidRDefault="00923B57" w:rsidP="00923B57">
      <w:pPr>
        <w:pStyle w:val="Sansinterligne"/>
        <w:jc w:val="center"/>
        <w:rPr>
          <w:rFonts w:cs="Arial"/>
        </w:rPr>
      </w:pPr>
      <w:r w:rsidRPr="0017096E">
        <w:rPr>
          <w:rFonts w:cs="Arial"/>
          <w:noProof/>
          <w:lang w:eastAsia="fr-FR"/>
        </w:rPr>
        <mc:AlternateContent>
          <mc:Choice Requires="wpg">
            <w:drawing>
              <wp:inline distT="0" distB="0" distL="0" distR="0" wp14:anchorId="4FCBBA23" wp14:editId="5D8F18B4">
                <wp:extent cx="5759450" cy="1641748"/>
                <wp:effectExtent l="19050" t="0" r="31750" b="15875"/>
                <wp:docPr id="3" name="Annexe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1641748"/>
                          <a:chOff x="0" y="0"/>
                          <a:chExt cx="5910913" cy="1685614"/>
                        </a:xfrm>
                      </wpg:grpSpPr>
                      <wps:wsp>
                        <wps:cNvPr id="4" name="Parallélogramme 4"/>
                        <wps:cNvSpPr/>
                        <wps:spPr>
                          <a:xfrm>
                            <a:off x="1501254" y="0"/>
                            <a:ext cx="4409659" cy="1685614"/>
                          </a:xfrm>
                          <a:prstGeom prst="parallelogram">
                            <a:avLst>
                              <a:gd name="adj" fmla="val 23849"/>
                            </a:avLst>
                          </a:prstGeom>
                          <a:noFill/>
                          <a:ln w="9525">
                            <a:solidFill>
                              <a:srgbClr val="009EE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F606B" w14:textId="77777777" w:rsidR="00923B57" w:rsidRPr="00253075" w:rsidRDefault="00923B57" w:rsidP="00923B57">
                              <w:pPr>
                                <w:pStyle w:val="ANNEXE"/>
                              </w:pPr>
                              <w:bookmarkStart w:id="363" w:name="FAMILLE_ANNEXE"/>
                              <w:r w:rsidRPr="00AD208C">
                                <w:rPr>
                                  <w:rFonts w:ascii="Arial Narrow" w:hAnsi="Arial Narrow"/>
                                  <w:b/>
                                  <w:noProof/>
                                  <w:color w:val="FFC000" w:themeColor="accent4"/>
                                  <w:szCs w:val="44"/>
                                </w:rPr>
                                <w:t>FAMILLE</w:t>
                              </w:r>
                              <w:bookmarkEnd w:id="363"/>
                            </w:p>
                            <w:p w14:paraId="3F52ADCE" w14:textId="77777777" w:rsidR="00923B57" w:rsidRPr="00B1560B" w:rsidRDefault="00923B57" w:rsidP="00923B57">
                              <w:pPr>
                                <w:jc w:val="center"/>
                                <w:rPr>
                                  <w:color w:val="009EE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Parallélogramme 5"/>
                        <wps:cNvSpPr/>
                        <wps:spPr>
                          <a:xfrm>
                            <a:off x="0" y="0"/>
                            <a:ext cx="1924050" cy="1685290"/>
                          </a:xfrm>
                          <a:prstGeom prst="parallelogram">
                            <a:avLst>
                              <a:gd name="adj" fmla="val 23849"/>
                            </a:avLst>
                          </a:prstGeom>
                          <a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w="9525">
                            <a:solidFill>
                              <a:srgbClr val="009EE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9C6447" w14:textId="77777777" w:rsidR="00923B57" w:rsidRPr="00B1560B" w:rsidRDefault="00923B57" w:rsidP="00923B57">
                              <w:pPr>
                                <w:jc w:val="center"/>
                                <w:rPr>
                                  <w:color w:val="009EE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CBBA23" id="Annexes" o:spid="_x0000_s1030" style="width:453.5pt;height:129.25pt;mso-position-horizontal-relative:char;mso-position-vertical-relative:line" coordsize="59109,16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"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Parallélogramme 4" o:spid="_x0000_s1031" type="#_x0000_t7" style="position:absolute;left:15012;width:44097;height:168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9k38EA&#10;AADaAAAADwAAAGRycy9kb3ducmV2LnhtbESPQWvCQBSE74X+h+UJvTUbJYQSXUWEgldjL729ZJ9J&#10;MPt2za5J7K93C4Ueh5n5htnsZtOLkQbfWVawTFIQxLXVHTcKvs6f7x8gfEDW2FsmBQ/ysNu+vmyw&#10;0HbiE41laESEsC9QQRuCK6T0dUsGfWIdcfQudjAYohwaqQecItz0cpWmuTTYcVxo0dGhpfpa3o2C&#10;0Ni8dzrb57efql5dyu+pkk6pt8W8X4MINIf/8F/7qBVk8Hsl3gC5f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vZN/BAAAA2gAAAA8AAAAAAAAAAAAAAAAAmAIAAGRycy9kb3du&#10;cmV2LnhtbFBLBQYAAAAABAAEAPUAAACGAwAAAAA=&#10;" adj="1969" filled="f" strokecolor="#009ee0">
                  <v:textbox>
                    <w:txbxContent>
                      <w:p w14:paraId="09EF606B" w14:textId="77777777" w:rsidR="00923B57" w:rsidRPr="00253075" w:rsidRDefault="00923B57" w:rsidP="00923B57">
                        <w:pPr>
                          <w:pStyle w:val="ANNEXE"/>
                        </w:pPr>
                        <w:bookmarkStart w:id="368" w:name="FAMILLE_ANNEXE"/>
                        <w:r w:rsidRPr="00AD208C">
                          <w:rPr>
                            <w:rFonts w:ascii="Arial Narrow" w:hAnsi="Arial Narrow"/>
                            <w:b/>
                            <w:noProof/>
                            <w:color w:val="FFC000" w:themeColor="accent4"/>
                            <w:szCs w:val="44"/>
                          </w:rPr>
                          <w:t>FAMILLE</w:t>
                        </w:r>
                        <w:bookmarkEnd w:id="368"/>
                      </w:p>
                      <w:p w14:paraId="3F52ADCE" w14:textId="77777777" w:rsidR="00923B57" w:rsidRPr="00B1560B" w:rsidRDefault="00923B57" w:rsidP="00923B57">
                        <w:pPr>
                          <w:jc w:val="center"/>
                          <w:rPr>
                            <w:color w:val="009EE0"/>
                          </w:rPr>
                        </w:pPr>
                      </w:p>
                    </w:txbxContent>
                  </v:textbox>
                </v:shape>
                <v:shape id="Parallélogramme 5" o:spid="_x0000_s1032" type="#_x0000_t7" style="position:absolute;width:19240;height:168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1ZCL8A&#10;AADaAAAADwAAAGRycy9kb3ducmV2LnhtbERPTYvCMBC9L/gfwgheZE1X1NVuUxFF8SZWDx6HZmzL&#10;NpPSZLX+eyMIe3y872TZmVrcqHWVZQVfowgEcW51xYWC82n7OQfhPLLG2jIpeJCDZdr7SDDW9s5H&#10;umW+ECGEXYwKSu+bWEqXl2TQjWxDHLirbQ36ANtC6hbvIdzUchxFM2mw4tBQYkPrkvLf7M+EGbOm&#10;2K+y06Ibfm/WB9pZfblOlBr0u9UPCE+d/xe/3XutYAqvK8EPMn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DVkIvwAAANoAAAAPAAAAAAAAAAAAAAAAAJgCAABkcnMvZG93bnJl&#10;di54bWxQSwUGAAAAAAQABAD1AAAAhAMAAAAA&#10;" adj="4512" strokecolor="#009ee0">
                  <v:fill r:id="rId21" o:title="" recolor="t" rotate="t" type="frame"/>
                  <v:textbox>
                    <w:txbxContent>
                      <w:p w14:paraId="4C9C6447" w14:textId="77777777" w:rsidR="00923B57" w:rsidRPr="00B1560B" w:rsidRDefault="00923B57" w:rsidP="00923B57">
                        <w:pPr>
                          <w:jc w:val="center"/>
                          <w:rPr>
                            <w:color w:val="009EE0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A38F499" w14:textId="77777777" w:rsidR="00923B57" w:rsidRPr="0017096E" w:rsidRDefault="00923B57" w:rsidP="00923B57">
      <w:pPr>
        <w:pStyle w:val="Sansinterligne"/>
        <w:jc w:val="left"/>
        <w:rPr>
          <w:rFonts w:cs="Arial"/>
        </w:rPr>
      </w:pPr>
    </w:p>
    <w:bookmarkEnd w:id="15"/>
    <w:bookmarkEnd w:id="16"/>
    <w:p w14:paraId="260C80ED" w14:textId="77777777" w:rsidR="00923B57" w:rsidRPr="0017096E" w:rsidRDefault="00923B57" w:rsidP="00923B57">
      <w:pPr>
        <w:pStyle w:val="Sansinterligne"/>
        <w:jc w:val="left"/>
        <w:rPr>
          <w:rFonts w:cs="Arial"/>
        </w:rPr>
      </w:pPr>
    </w:p>
    <w:sectPr w:rsidR="00923B57" w:rsidRPr="0017096E" w:rsidSect="00FB3168">
      <w:pgSz w:w="11906" w:h="16838"/>
      <w:pgMar w:top="1418" w:right="1418" w:bottom="1418" w:left="1418" w:header="709" w:footer="6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13EF28" w14:textId="77777777" w:rsidR="00655D0C" w:rsidRDefault="00655D0C" w:rsidP="00C43EF8">
      <w:pPr>
        <w:spacing w:after="0" w:line="240" w:lineRule="auto"/>
      </w:pPr>
      <w:r>
        <w:separator/>
      </w:r>
    </w:p>
    <w:p w14:paraId="5DCAC405" w14:textId="77777777" w:rsidR="00655D0C" w:rsidRDefault="00655D0C"/>
    <w:p w14:paraId="46CEE2A3" w14:textId="77777777" w:rsidR="00655D0C" w:rsidRDefault="00655D0C" w:rsidP="00077C96"/>
  </w:endnote>
  <w:endnote w:type="continuationSeparator" w:id="0">
    <w:p w14:paraId="7164DF2A" w14:textId="77777777" w:rsidR="00655D0C" w:rsidRDefault="00655D0C" w:rsidP="00C43EF8">
      <w:pPr>
        <w:spacing w:after="0" w:line="240" w:lineRule="auto"/>
      </w:pPr>
      <w:r>
        <w:continuationSeparator/>
      </w:r>
    </w:p>
    <w:p w14:paraId="45D238A8" w14:textId="77777777" w:rsidR="00655D0C" w:rsidRDefault="00655D0C"/>
    <w:p w14:paraId="2CD45C2D" w14:textId="77777777" w:rsidR="00655D0C" w:rsidRDefault="00655D0C" w:rsidP="00077C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rutigerLT-LightC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Helvetica Light">
    <w:altName w:val="Swis721 Lt BT"/>
    <w:charset w:val="00"/>
    <w:family w:val="auto"/>
    <w:pitch w:val="variable"/>
    <w:sig w:usb0="00000003" w:usb1="4000204A" w:usb2="00000000" w:usb3="00000000" w:csb0="000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MinionPro-Regular">
    <w:altName w:val="Times New Roman"/>
    <w:charset w:val="00"/>
    <w:family w:val="auto"/>
    <w:pitch w:val="variable"/>
    <w:sig w:usb0="00000001" w:usb1="00000001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F15CFB" w14:textId="77777777" w:rsidR="00600DCD" w:rsidRDefault="00600DCD">
    <w:pPr>
      <w:pStyle w:val="Pieddepage"/>
    </w:pPr>
  </w:p>
  <w:p w14:paraId="0CCA1AAF" w14:textId="77777777" w:rsidR="00600DCD" w:rsidRDefault="00600DCD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62DBCF" w14:textId="5B171FDE" w:rsidR="00600DCD" w:rsidRDefault="00600DCD" w:rsidP="00F12D94">
    <w:pPr>
      <w:pStyle w:val="En-tte"/>
    </w:pPr>
    <w:r w:rsidRPr="00AE0B7D">
      <w:rPr>
        <w:noProof/>
        <w:lang w:eastAsia="fr-FR"/>
      </w:rPr>
      <w:drawing>
        <wp:anchor distT="0" distB="0" distL="114300" distR="114300" simplePos="0" relativeHeight="251686912" behindDoc="0" locked="0" layoutInCell="1" allowOverlap="1" wp14:anchorId="57CFF448" wp14:editId="4D679117">
          <wp:simplePos x="0" y="0"/>
          <wp:positionH relativeFrom="column">
            <wp:posOffset>-636905</wp:posOffset>
          </wp:positionH>
          <wp:positionV relativeFrom="bottomMargin">
            <wp:posOffset>159385</wp:posOffset>
          </wp:positionV>
          <wp:extent cx="431800" cy="400685"/>
          <wp:effectExtent l="0" t="0" r="6350" b="0"/>
          <wp:wrapNone/>
          <wp:docPr id="249" name="Image 249" descr="Afaq_90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9" descr="Afaq_90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800" cy="4006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33BCA62" w14:textId="2D0DC85D" w:rsidR="00600DCD" w:rsidRPr="00902862" w:rsidRDefault="00600DCD" w:rsidP="00F12D94">
    <w:pPr>
      <w:tabs>
        <w:tab w:val="left" w:pos="3828"/>
        <w:tab w:val="left" w:pos="4320"/>
        <w:tab w:val="left" w:pos="4962"/>
      </w:tabs>
      <w:ind w:left="142" w:right="1" w:firstLine="425"/>
      <w:jc w:val="center"/>
    </w:pPr>
    <w:r w:rsidRPr="00AE0B7D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7BAD8490" wp14:editId="4AC37EA0">
              <wp:simplePos x="0" y="0"/>
              <wp:positionH relativeFrom="column">
                <wp:posOffset>-723265</wp:posOffset>
              </wp:positionH>
              <wp:positionV relativeFrom="page">
                <wp:posOffset>10338435</wp:posOffset>
              </wp:positionV>
              <wp:extent cx="712800" cy="201600"/>
              <wp:effectExtent l="0" t="0" r="0" b="0"/>
              <wp:wrapNone/>
              <wp:docPr id="16" name="Zone de text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2800" cy="201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C14F200" w14:textId="2F9B13EB" w:rsidR="00600DCD" w:rsidRPr="004B0705" w:rsidRDefault="00600DCD" w:rsidP="00F12D94">
                          <w:pPr>
                            <w:rPr>
                              <w:color w:val="080808"/>
                              <w:sz w:val="16"/>
                              <w:szCs w:val="16"/>
                            </w:rPr>
                          </w:pPr>
                          <w:r w:rsidRPr="004B0705">
                            <w:rPr>
                              <w:color w:val="080808"/>
                              <w:sz w:val="16"/>
                              <w:szCs w:val="16"/>
                            </w:rPr>
                            <w:t>SOMQ</w:t>
                          </w:r>
                          <w:r>
                            <w:rPr>
                              <w:color w:val="080808"/>
                              <w:sz w:val="16"/>
                              <w:szCs w:val="16"/>
                            </w:rPr>
                            <w:t>29C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AD8490" id="_x0000_t202" coordsize="21600,21600" o:spt="202" path="m,l,21600r21600,l21600,xe">
              <v:stroke joinstyle="miter"/>
              <v:path gradientshapeok="t" o:connecttype="rect"/>
            </v:shapetype>
            <v:shape id="Zone de texte 16" o:spid="_x0000_s1033" type="#_x0000_t202" style="position:absolute;left:0;text-align:left;margin-left:-56.95pt;margin-top:814.05pt;width:56.15pt;height:15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" filled="f" stroked="f" strokeweight=".5pt">
              <v:textbox>
                <w:txbxContent>
                  <w:p w14:paraId="7C14F200" w14:textId="2F9B13EB" w:rsidR="00600DCD" w:rsidRPr="004B0705" w:rsidRDefault="00600DCD" w:rsidP="00F12D94">
                    <w:pPr>
                      <w:rPr>
                        <w:color w:val="080808"/>
                        <w:sz w:val="16"/>
                        <w:szCs w:val="16"/>
                      </w:rPr>
                    </w:pPr>
                    <w:r w:rsidRPr="004B0705">
                      <w:rPr>
                        <w:color w:val="080808"/>
                        <w:sz w:val="16"/>
                        <w:szCs w:val="16"/>
                      </w:rPr>
                      <w:t>SOMQ</w:t>
                    </w:r>
                    <w:r>
                      <w:rPr>
                        <w:color w:val="080808"/>
                        <w:sz w:val="16"/>
                        <w:szCs w:val="16"/>
                      </w:rPr>
                      <w:t>29C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i/>
        <w:color w:val="7F7F7F"/>
        <w:sz w:val="16"/>
      </w:rPr>
      <w:t>Ce document est la propriété de SOM et ne peut être reproduit ou communiqué sans autorisation</w:t>
    </w:r>
    <w:r w:rsidRPr="00B05F94">
      <w:rPr>
        <w:i/>
        <w:sz w:val="16"/>
        <w:szCs w:val="16"/>
      </w:rPr>
      <w:t>.</w:t>
    </w:r>
    <w:sdt>
      <w:sdtPr>
        <w:id w:val="1767191356"/>
        <w:docPartObj>
          <w:docPartGallery w:val="Page Numbers (Bottom of Page)"/>
          <w:docPartUnique/>
        </w:docPartObj>
      </w:sdtPr>
      <w:sdtEndPr/>
      <w:sdtContent>
        <w:r>
          <w:t xml:space="preserve"> </w:t>
        </w:r>
        <w:r>
          <w:tab/>
        </w:r>
        <w:r>
          <w:tab/>
          <w:t xml:space="preserve">Page | </w:t>
        </w:r>
        <w:r w:rsidRPr="00CA3661">
          <w:rPr>
            <w:bCs/>
          </w:rPr>
          <w:fldChar w:fldCharType="begin"/>
        </w:r>
        <w:r w:rsidRPr="00CA3661">
          <w:rPr>
            <w:bCs/>
          </w:rPr>
          <w:instrText>PAGE</w:instrText>
        </w:r>
        <w:r w:rsidRPr="00CA3661">
          <w:rPr>
            <w:bCs/>
          </w:rPr>
          <w:fldChar w:fldCharType="separate"/>
        </w:r>
        <w:r>
          <w:rPr>
            <w:bCs/>
            <w:noProof/>
          </w:rPr>
          <w:t>7</w:t>
        </w:r>
        <w:r w:rsidRPr="00CA3661">
          <w:rPr>
            <w:bCs/>
          </w:rPr>
          <w:fldChar w:fldCharType="end"/>
        </w:r>
        <w:r>
          <w:t xml:space="preserve"> sur</w:t>
        </w:r>
        <w:r w:rsidRPr="00CA3661">
          <w:t xml:space="preserve"> </w:t>
        </w:r>
        <w:r w:rsidRPr="00CA3661">
          <w:rPr>
            <w:bCs/>
          </w:rPr>
          <w:fldChar w:fldCharType="begin"/>
        </w:r>
        <w:r w:rsidRPr="00CA3661">
          <w:rPr>
            <w:bCs/>
          </w:rPr>
          <w:instrText>NUMPAGES</w:instrText>
        </w:r>
        <w:r w:rsidRPr="00CA3661">
          <w:rPr>
            <w:bCs/>
          </w:rPr>
          <w:fldChar w:fldCharType="separate"/>
        </w:r>
        <w:r>
          <w:rPr>
            <w:bCs/>
            <w:noProof/>
          </w:rPr>
          <w:t>19</w:t>
        </w:r>
        <w:r w:rsidRPr="00CA3661">
          <w:rPr>
            <w:bCs/>
          </w:rPr>
          <w:fldChar w:fldCharType="end"/>
        </w:r>
      </w:sdtContent>
    </w:sdt>
  </w:p>
  <w:p w14:paraId="580FD1E3" w14:textId="77777777" w:rsidR="00600DCD" w:rsidRPr="00F12D94" w:rsidRDefault="00600DCD" w:rsidP="00F12D94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A97E9" w14:textId="68A52245" w:rsidR="00600DCD" w:rsidRPr="00B9309E" w:rsidRDefault="00600DCD" w:rsidP="00F05F6B">
    <w:pPr>
      <w:tabs>
        <w:tab w:val="left" w:pos="0"/>
        <w:tab w:val="center" w:pos="4860"/>
        <w:tab w:val="left" w:pos="5220"/>
      </w:tabs>
      <w:rPr>
        <w:rFonts w:cs="Arial"/>
        <w:sz w:val="2"/>
        <w:szCs w:val="4"/>
      </w:rPr>
    </w:pPr>
    <w:r w:rsidRPr="00B9309E">
      <w:rPr>
        <w:rFonts w:cs="Arial"/>
        <w:noProof/>
        <w:sz w:val="20"/>
        <w:lang w:eastAsia="fr-FR"/>
      </w:rPr>
      <w:drawing>
        <wp:anchor distT="0" distB="0" distL="114300" distR="114300" simplePos="0" relativeHeight="251697152" behindDoc="0" locked="0" layoutInCell="1" allowOverlap="1" wp14:anchorId="2220A9EE" wp14:editId="2795F37D">
          <wp:simplePos x="0" y="0"/>
          <wp:positionH relativeFrom="margin">
            <wp:posOffset>-152400</wp:posOffset>
          </wp:positionH>
          <wp:positionV relativeFrom="paragraph">
            <wp:posOffset>-28575</wp:posOffset>
          </wp:positionV>
          <wp:extent cx="415357" cy="428625"/>
          <wp:effectExtent l="0" t="0" r="3810" b="0"/>
          <wp:wrapNone/>
          <wp:docPr id="254" name="Image 254" descr="C:\Users\julien.lebrun\AppData\Local\Microsoft\Windows\INetCache\Content.Word\Afaq_QS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9" descr="C:\Users\julien.lebrun\AppData\Local\Microsoft\Windows\INetCache\Content.Word\Afaq_QSE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5357" cy="428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68296B7" w14:textId="0FEFBAD1" w:rsidR="00600DCD" w:rsidRPr="00B9309E" w:rsidRDefault="00600DCD" w:rsidP="00F05F6B">
    <w:pPr>
      <w:tabs>
        <w:tab w:val="left" w:pos="0"/>
        <w:tab w:val="center" w:pos="4860"/>
        <w:tab w:val="left" w:pos="5220"/>
      </w:tabs>
      <w:rPr>
        <w:rFonts w:cs="Arial"/>
        <w:sz w:val="4"/>
        <w:szCs w:val="4"/>
      </w:rPr>
    </w:pPr>
  </w:p>
  <w:p w14:paraId="6ADCD8D9" w14:textId="6B2F3EDD" w:rsidR="00600DCD" w:rsidRPr="00B9309E" w:rsidRDefault="00600DCD" w:rsidP="00F05F6B">
    <w:pPr>
      <w:spacing w:after="0"/>
      <w:ind w:left="-1134" w:right="-1269"/>
      <w:jc w:val="center"/>
      <w:rPr>
        <w:rFonts w:cs="Arial"/>
        <w:color w:val="808080"/>
        <w:sz w:val="12"/>
        <w:szCs w:val="12"/>
      </w:rPr>
    </w:pPr>
    <w:r w:rsidRPr="00B9309E">
      <w:rPr>
        <w:rFonts w:cs="Arial"/>
        <w:color w:val="404040" w:themeColor="text1" w:themeTint="BF"/>
        <w:sz w:val="12"/>
        <w:szCs w:val="12"/>
      </w:rPr>
      <w:t xml:space="preserve"> </w:t>
    </w:r>
    <w:r>
      <w:rPr>
        <w:rFonts w:cs="Arial"/>
        <w:color w:val="4D4D4D"/>
        <w:sz w:val="12"/>
        <w:szCs w:val="12"/>
      </w:rPr>
      <w:t>Établissement</w:t>
    </w:r>
    <w:r w:rsidRPr="00B9309E">
      <w:rPr>
        <w:rFonts w:cs="Arial"/>
        <w:color w:val="4D4D4D"/>
        <w:sz w:val="12"/>
        <w:szCs w:val="12"/>
      </w:rPr>
      <w:t xml:space="preserve"> de la Société Anonyme à conseil d’administration SOM au capital de 3 509 984 Euros - 325 444 693 R.C.S. Aix-en-Provence</w:t>
    </w:r>
  </w:p>
  <w:p w14:paraId="3577EC07" w14:textId="77777777" w:rsidR="00600DCD" w:rsidRPr="00B9309E" w:rsidRDefault="00600DCD" w:rsidP="00F05F6B">
    <w:pPr>
      <w:tabs>
        <w:tab w:val="left" w:pos="426"/>
        <w:tab w:val="left" w:pos="3828"/>
        <w:tab w:val="left" w:pos="4962"/>
        <w:tab w:val="left" w:pos="8820"/>
      </w:tabs>
      <w:spacing w:after="0"/>
      <w:ind w:left="-1134" w:right="-1269"/>
      <w:jc w:val="center"/>
      <w:rPr>
        <w:rFonts w:cs="Arial"/>
        <w:color w:val="4D4D4D"/>
        <w:sz w:val="12"/>
        <w:szCs w:val="12"/>
      </w:rPr>
    </w:pPr>
    <w:r w:rsidRPr="00B9309E">
      <w:rPr>
        <w:rFonts w:cs="Arial"/>
        <w:color w:val="4D4D4D"/>
        <w:sz w:val="12"/>
        <w:szCs w:val="12"/>
      </w:rPr>
      <w:t>N° d’identification T.V.A. : FR 88325444693</w:t>
    </w:r>
  </w:p>
  <w:p w14:paraId="54A6914C" w14:textId="2F3BE0D3" w:rsidR="00600DCD" w:rsidRPr="00B9309E" w:rsidRDefault="00600DCD" w:rsidP="00F05F6B">
    <w:pPr>
      <w:tabs>
        <w:tab w:val="left" w:pos="0"/>
        <w:tab w:val="center" w:pos="4860"/>
        <w:tab w:val="left" w:pos="5220"/>
      </w:tabs>
      <w:spacing w:after="0"/>
      <w:ind w:hanging="284"/>
      <w:rPr>
        <w:rFonts w:cs="Arial"/>
        <w:color w:val="4D4D4D"/>
      </w:rPr>
    </w:pPr>
    <w:r>
      <w:rPr>
        <w:rFonts w:cs="Arial"/>
        <w:sz w:val="14"/>
      </w:rPr>
      <w:t>SOMQ34B</w:t>
    </w:r>
    <w:r w:rsidRPr="00B9309E">
      <w:rPr>
        <w:rFonts w:cs="Arial"/>
        <w:sz w:val="16"/>
      </w:rPr>
      <w:tab/>
    </w:r>
    <w:r w:rsidRPr="00B9309E">
      <w:rPr>
        <w:rFonts w:cs="Arial"/>
        <w:color w:val="4D4D4D"/>
        <w:sz w:val="12"/>
        <w:szCs w:val="12"/>
      </w:rPr>
      <w:t>Siège Social : ORTEC - Parc de Pichaury - 550 rue Berthier - CS 80348 - 13799 Aix en Provence - Cedex 3 - Tél : 04 42.12.12.12 - Fax : 04 42.12.13.14</w:t>
    </w:r>
  </w:p>
  <w:p w14:paraId="073167C4" w14:textId="77777777" w:rsidR="00600DCD" w:rsidRPr="00B9309E" w:rsidRDefault="00600DCD">
    <w:pPr>
      <w:pStyle w:val="Pieddepage"/>
      <w:rPr>
        <w:rFonts w:cs="Arial"/>
        <w:sz w:val="2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058DF7" w14:textId="7FF418C4" w:rsidR="00600DCD" w:rsidRPr="00B9309E" w:rsidRDefault="00600DCD" w:rsidP="00F12D94">
    <w:pPr>
      <w:pStyle w:val="En-tte"/>
      <w:ind w:firstLine="851"/>
      <w:rPr>
        <w:rFonts w:cs="Arial"/>
        <w:sz w:val="20"/>
      </w:rPr>
    </w:pPr>
    <w:r w:rsidRPr="00B9309E">
      <w:rPr>
        <w:rFonts w:cs="Arial"/>
        <w:noProof/>
        <w:sz w:val="20"/>
        <w:lang w:eastAsia="fr-FR"/>
      </w:rPr>
      <w:drawing>
        <wp:anchor distT="0" distB="0" distL="114300" distR="114300" simplePos="0" relativeHeight="251695104" behindDoc="0" locked="0" layoutInCell="1" allowOverlap="1" wp14:anchorId="52670280" wp14:editId="19E1082D">
          <wp:simplePos x="0" y="0"/>
          <wp:positionH relativeFrom="leftMargin">
            <wp:posOffset>318770</wp:posOffset>
          </wp:positionH>
          <wp:positionV relativeFrom="paragraph">
            <wp:posOffset>-161290</wp:posOffset>
          </wp:positionV>
          <wp:extent cx="415357" cy="428625"/>
          <wp:effectExtent l="0" t="0" r="3810" b="0"/>
          <wp:wrapNone/>
          <wp:docPr id="952" name="Image 952" descr="C:\Users\julien.lebrun\AppData\Local\Microsoft\Windows\INetCache\Content.Word\Afaq_QS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9" descr="C:\Users\julien.lebrun\AppData\Local\Microsoft\Windows\INetCache\Content.Word\Afaq_QSE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5357" cy="428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9309E">
      <w:rPr>
        <w:rFonts w:cs="Arial"/>
        <w:noProof/>
        <w:sz w:val="20"/>
        <w:lang w:eastAsia="fr-FR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29EBB251" wp14:editId="6C136E9F">
              <wp:simplePos x="0" y="0"/>
              <wp:positionH relativeFrom="leftMargin">
                <wp:align>right</wp:align>
              </wp:positionH>
              <wp:positionV relativeFrom="page">
                <wp:posOffset>10338435</wp:posOffset>
              </wp:positionV>
              <wp:extent cx="712800" cy="201600"/>
              <wp:effectExtent l="0" t="0" r="0" b="0"/>
              <wp:wrapNone/>
              <wp:docPr id="21" name="Zone de text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2800" cy="201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C26275" w14:textId="3FA17357" w:rsidR="00600DCD" w:rsidRPr="00B9309E" w:rsidRDefault="00600DCD" w:rsidP="00F12D94">
                          <w:pPr>
                            <w:rPr>
                              <w:rFonts w:cs="Arial"/>
                              <w:color w:val="080808"/>
                              <w:sz w:val="14"/>
                              <w:szCs w:val="16"/>
                            </w:rPr>
                          </w:pPr>
                          <w:r>
                            <w:rPr>
                              <w:rFonts w:cs="Arial"/>
                              <w:color w:val="080808"/>
                              <w:sz w:val="14"/>
                              <w:szCs w:val="16"/>
                            </w:rPr>
                            <w:t>SOMQ34B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EBB251" id="_x0000_t202" coordsize="21600,21600" o:spt="202" path="m,l,21600r21600,l21600,xe">
              <v:stroke joinstyle="miter"/>
              <v:path gradientshapeok="t" o:connecttype="rect"/>
            </v:shapetype>
            <v:shape id="Zone de texte 21" o:spid="_x0000_s1034" type="#_x0000_t202" style="position:absolute;left:0;text-align:left;margin-left:4.95pt;margin-top:814.05pt;width:56.15pt;height:15.85pt;z-index:25169100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" filled="f" stroked="f" strokeweight=".5pt">
              <v:textbox>
                <w:txbxContent>
                  <w:p w14:paraId="57C26275" w14:textId="3FA17357" w:rsidR="00600DCD" w:rsidRPr="00B9309E" w:rsidRDefault="00600DCD" w:rsidP="00F12D94">
                    <w:pPr>
                      <w:rPr>
                        <w:rFonts w:cs="Arial"/>
                        <w:color w:val="080808"/>
                        <w:sz w:val="14"/>
                        <w:szCs w:val="16"/>
                      </w:rPr>
                    </w:pPr>
                    <w:r>
                      <w:rPr>
                        <w:rFonts w:cs="Arial"/>
                        <w:color w:val="080808"/>
                        <w:sz w:val="14"/>
                        <w:szCs w:val="16"/>
                      </w:rPr>
                      <w:t>SOMQ34B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B9309E">
      <w:rPr>
        <w:rFonts w:cs="Arial"/>
        <w:i/>
        <w:color w:val="7F7F7F"/>
        <w:sz w:val="14"/>
      </w:rPr>
      <w:t>Ce document est la propriété de SOM et ne peut être reproduit ou communiqué sans autorisation</w:t>
    </w:r>
    <w:r w:rsidRPr="00B9309E">
      <w:rPr>
        <w:rFonts w:cs="Arial"/>
        <w:i/>
        <w:sz w:val="14"/>
        <w:szCs w:val="16"/>
      </w:rPr>
      <w:t>.</w:t>
    </w:r>
    <w:sdt>
      <w:sdtPr>
        <w:rPr>
          <w:rFonts w:cs="Arial"/>
          <w:sz w:val="20"/>
        </w:rPr>
        <w:id w:val="-1230537322"/>
        <w:docPartObj>
          <w:docPartGallery w:val="Page Numbers (Bottom of Page)"/>
          <w:docPartUnique/>
        </w:docPartObj>
      </w:sdtPr>
      <w:sdtEndPr/>
      <w:sdtContent>
        <w:r w:rsidRPr="00B9309E">
          <w:rPr>
            <w:rFonts w:cs="Arial"/>
            <w:sz w:val="20"/>
          </w:rPr>
          <w:t xml:space="preserve"> </w:t>
        </w:r>
        <w:r w:rsidRPr="00B9309E">
          <w:rPr>
            <w:rFonts w:cs="Arial"/>
            <w:sz w:val="20"/>
          </w:rPr>
          <w:tab/>
          <w:t xml:space="preserve">Page | </w:t>
        </w:r>
        <w:r w:rsidRPr="00B9309E">
          <w:rPr>
            <w:rFonts w:cs="Arial"/>
            <w:bCs/>
            <w:sz w:val="20"/>
          </w:rPr>
          <w:fldChar w:fldCharType="begin"/>
        </w:r>
        <w:r w:rsidRPr="00B9309E">
          <w:rPr>
            <w:rFonts w:cs="Arial"/>
            <w:bCs/>
            <w:sz w:val="20"/>
          </w:rPr>
          <w:instrText>PAGE</w:instrText>
        </w:r>
        <w:r w:rsidRPr="00B9309E">
          <w:rPr>
            <w:rFonts w:cs="Arial"/>
            <w:bCs/>
            <w:sz w:val="20"/>
          </w:rPr>
          <w:fldChar w:fldCharType="separate"/>
        </w:r>
        <w:r w:rsidR="00DD2BCB">
          <w:rPr>
            <w:rFonts w:cs="Arial"/>
            <w:bCs/>
            <w:noProof/>
            <w:sz w:val="20"/>
          </w:rPr>
          <w:t>11</w:t>
        </w:r>
        <w:r w:rsidRPr="00B9309E">
          <w:rPr>
            <w:rFonts w:cs="Arial"/>
            <w:bCs/>
            <w:sz w:val="20"/>
          </w:rPr>
          <w:fldChar w:fldCharType="end"/>
        </w:r>
        <w:r w:rsidRPr="00B9309E">
          <w:rPr>
            <w:rFonts w:cs="Arial"/>
            <w:sz w:val="20"/>
          </w:rPr>
          <w:t xml:space="preserve"> sur </w:t>
        </w:r>
        <w:r w:rsidRPr="00B9309E">
          <w:rPr>
            <w:rFonts w:cs="Arial"/>
            <w:bCs/>
            <w:sz w:val="20"/>
          </w:rPr>
          <w:fldChar w:fldCharType="begin"/>
        </w:r>
        <w:r w:rsidRPr="00B9309E">
          <w:rPr>
            <w:rFonts w:cs="Arial"/>
            <w:bCs/>
            <w:sz w:val="20"/>
          </w:rPr>
          <w:instrText>NUMPAGES</w:instrText>
        </w:r>
        <w:r w:rsidRPr="00B9309E">
          <w:rPr>
            <w:rFonts w:cs="Arial"/>
            <w:bCs/>
            <w:sz w:val="20"/>
          </w:rPr>
          <w:fldChar w:fldCharType="separate"/>
        </w:r>
        <w:r w:rsidR="00DD2BCB">
          <w:rPr>
            <w:rFonts w:cs="Arial"/>
            <w:bCs/>
            <w:noProof/>
            <w:sz w:val="20"/>
          </w:rPr>
          <w:t>11</w:t>
        </w:r>
        <w:r w:rsidRPr="00B9309E">
          <w:rPr>
            <w:rFonts w:cs="Arial"/>
            <w:bCs/>
            <w:sz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D73A8A" w14:textId="77777777" w:rsidR="00655D0C" w:rsidRDefault="00655D0C" w:rsidP="00C43EF8">
      <w:pPr>
        <w:spacing w:after="0" w:line="240" w:lineRule="auto"/>
      </w:pPr>
      <w:r>
        <w:separator/>
      </w:r>
    </w:p>
    <w:p w14:paraId="5EEDAEE0" w14:textId="77777777" w:rsidR="00655D0C" w:rsidRDefault="00655D0C"/>
    <w:p w14:paraId="5F5AB30C" w14:textId="77777777" w:rsidR="00655D0C" w:rsidRDefault="00655D0C" w:rsidP="00077C96"/>
  </w:footnote>
  <w:footnote w:type="continuationSeparator" w:id="0">
    <w:p w14:paraId="7D822E08" w14:textId="77777777" w:rsidR="00655D0C" w:rsidRDefault="00655D0C" w:rsidP="00C43EF8">
      <w:pPr>
        <w:spacing w:after="0" w:line="240" w:lineRule="auto"/>
      </w:pPr>
      <w:r>
        <w:continuationSeparator/>
      </w:r>
    </w:p>
    <w:p w14:paraId="062CE9F0" w14:textId="77777777" w:rsidR="00655D0C" w:rsidRDefault="00655D0C"/>
    <w:p w14:paraId="04174793" w14:textId="77777777" w:rsidR="00655D0C" w:rsidRDefault="00655D0C" w:rsidP="00077C9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383" w:type="dxa"/>
      <w:tblInd w:w="-459" w:type="dxa"/>
      <w:tblBorders>
        <w:bottom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119"/>
      <w:gridCol w:w="4820"/>
      <w:gridCol w:w="2444"/>
    </w:tblGrid>
    <w:tr w:rsidR="00600DCD" w:rsidRPr="009852D6" w14:paraId="0460B420" w14:textId="77777777" w:rsidTr="000A4CE5">
      <w:trPr>
        <w:trHeight w:val="1169"/>
      </w:trPr>
      <w:tc>
        <w:tcPr>
          <w:tcW w:w="3119" w:type="dxa"/>
          <w:tcBorders>
            <w:bottom w:val="nil"/>
          </w:tcBorders>
          <w:shd w:val="clear" w:color="auto" w:fill="auto"/>
        </w:tcPr>
        <w:p w14:paraId="3087D98B" w14:textId="77777777" w:rsidR="00600DCD" w:rsidRPr="009852D6" w:rsidRDefault="00600DCD" w:rsidP="00D40867">
          <w:pPr>
            <w:rPr>
              <w:rFonts w:ascii="Arial Narrow" w:hAnsi="Arial Narrow"/>
            </w:rPr>
          </w:pPr>
          <w:r w:rsidRPr="009852D6">
            <w:rPr>
              <w:rFonts w:ascii="Arial Narrow" w:hAnsi="Arial Narrow"/>
            </w:rPr>
            <w:tab/>
          </w:r>
          <w:r w:rsidRPr="009852D6">
            <w:rPr>
              <w:rFonts w:ascii="Arial Narrow" w:hAnsi="Arial Narrow"/>
              <w:noProof/>
              <w:lang w:eastAsia="fr-FR"/>
            </w:rPr>
            <w:drawing>
              <wp:anchor distT="0" distB="0" distL="114300" distR="114300" simplePos="0" relativeHeight="251669504" behindDoc="0" locked="0" layoutInCell="1" allowOverlap="1" wp14:anchorId="70475125" wp14:editId="7B00E456">
                <wp:simplePos x="0" y="0"/>
                <wp:positionH relativeFrom="column">
                  <wp:posOffset>-76835</wp:posOffset>
                </wp:positionH>
                <wp:positionV relativeFrom="paragraph">
                  <wp:posOffset>-30480</wp:posOffset>
                </wp:positionV>
                <wp:extent cx="1619250" cy="632528"/>
                <wp:effectExtent l="0" t="0" r="0" b="0"/>
                <wp:wrapNone/>
                <wp:docPr id="247" name="Image 2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OM [cyan]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0" cy="6325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820" w:type="dxa"/>
          <w:tcBorders>
            <w:bottom w:val="nil"/>
          </w:tcBorders>
          <w:shd w:val="clear" w:color="auto" w:fill="auto"/>
          <w:vAlign w:val="center"/>
        </w:tcPr>
        <w:p w14:paraId="66B16DE7" w14:textId="77777777" w:rsidR="00600DCD" w:rsidRPr="009852D6" w:rsidRDefault="00600DCD" w:rsidP="00D40867">
          <w:pPr>
            <w:spacing w:after="0"/>
            <w:ind w:left="34"/>
            <w:jc w:val="center"/>
            <w:rPr>
              <w:rFonts w:ascii="Arial Narrow" w:hAnsi="Arial Narrow"/>
              <w:color w:val="009EE0"/>
            </w:rPr>
          </w:pPr>
          <w:r>
            <w:rPr>
              <w:rFonts w:ascii="Arial Narrow" w:hAnsi="Arial Narrow"/>
              <w:color w:val="009EE0"/>
            </w:rPr>
            <w:t>TYPE DOCUMENT QUALITE</w:t>
          </w:r>
        </w:p>
        <w:p w14:paraId="3FD230E7" w14:textId="77777777" w:rsidR="00600DCD" w:rsidRPr="009852D6" w:rsidRDefault="00600DCD" w:rsidP="00D40867">
          <w:pPr>
            <w:jc w:val="center"/>
            <w:rPr>
              <w:rFonts w:ascii="Arial Narrow" w:hAnsi="Arial Narrow"/>
            </w:rPr>
          </w:pPr>
          <w:r w:rsidRPr="009852D6">
            <w:rPr>
              <w:rFonts w:ascii="Arial Narrow" w:hAnsi="Arial Narrow"/>
              <w:color w:val="009EE0"/>
            </w:rPr>
            <w:t xml:space="preserve">XXX </w:t>
          </w:r>
        </w:p>
      </w:tc>
      <w:tc>
        <w:tcPr>
          <w:tcW w:w="2444" w:type="dxa"/>
          <w:tcBorders>
            <w:bottom w:val="nil"/>
          </w:tcBorders>
          <w:shd w:val="clear" w:color="auto" w:fill="auto"/>
          <w:vAlign w:val="center"/>
        </w:tcPr>
        <w:p w14:paraId="7DAADCAA" w14:textId="77777777" w:rsidR="00600DCD" w:rsidRPr="009852D6" w:rsidRDefault="00600DCD" w:rsidP="00D40867">
          <w:pPr>
            <w:pStyle w:val="En-tte"/>
            <w:numPr>
              <w:ilvl w:val="0"/>
              <w:numId w:val="1"/>
            </w:numPr>
            <w:ind w:left="36"/>
            <w:rPr>
              <w:rFonts w:ascii="Arial Narrow" w:hAnsi="Arial Narrow"/>
              <w:color w:val="009EE0"/>
              <w:sz w:val="20"/>
              <w:szCs w:val="20"/>
            </w:rPr>
          </w:pPr>
          <w:r w:rsidRPr="009852D6">
            <w:rPr>
              <w:rFonts w:ascii="Arial Narrow" w:hAnsi="Arial Narrow"/>
              <w:color w:val="009EE0"/>
              <w:sz w:val="20"/>
              <w:szCs w:val="20"/>
            </w:rPr>
            <w:t>Référence : SOM.XX.XX</w:t>
          </w:r>
        </w:p>
        <w:p w14:paraId="1EE0624A" w14:textId="77777777" w:rsidR="00600DCD" w:rsidRPr="009852D6" w:rsidRDefault="00600DCD" w:rsidP="00D40867">
          <w:pPr>
            <w:pStyle w:val="En-tte"/>
            <w:numPr>
              <w:ilvl w:val="0"/>
              <w:numId w:val="1"/>
            </w:numPr>
            <w:ind w:left="36"/>
            <w:rPr>
              <w:rFonts w:ascii="Arial Narrow" w:hAnsi="Arial Narrow"/>
              <w:color w:val="009EE0"/>
              <w:sz w:val="20"/>
              <w:szCs w:val="20"/>
            </w:rPr>
          </w:pPr>
          <w:r w:rsidRPr="009852D6">
            <w:rPr>
              <w:rFonts w:ascii="Arial Narrow" w:hAnsi="Arial Narrow"/>
              <w:color w:val="009EE0"/>
              <w:sz w:val="20"/>
              <w:szCs w:val="20"/>
            </w:rPr>
            <w:t>Indice : A</w:t>
          </w:r>
        </w:p>
        <w:p w14:paraId="21278687" w14:textId="77777777" w:rsidR="00600DCD" w:rsidRPr="009852D6" w:rsidRDefault="00600DCD" w:rsidP="00D40867">
          <w:pPr>
            <w:pStyle w:val="En-tte"/>
            <w:numPr>
              <w:ilvl w:val="0"/>
              <w:numId w:val="1"/>
            </w:numPr>
            <w:ind w:left="36"/>
            <w:rPr>
              <w:rFonts w:ascii="Arial Narrow" w:hAnsi="Arial Narrow"/>
              <w:color w:val="0099CC"/>
              <w:sz w:val="20"/>
              <w:szCs w:val="20"/>
            </w:rPr>
          </w:pPr>
          <w:r w:rsidRPr="009852D6">
            <w:rPr>
              <w:rFonts w:ascii="Arial Narrow" w:hAnsi="Arial Narrow"/>
              <w:color w:val="009EE0"/>
              <w:sz w:val="20"/>
              <w:szCs w:val="20"/>
            </w:rPr>
            <w:t xml:space="preserve">Page : </w:t>
          </w:r>
          <w:r w:rsidRPr="009852D6">
            <w:rPr>
              <w:rStyle w:val="Numrodepage"/>
              <w:rFonts w:ascii="Arial Narrow" w:hAnsi="Arial Narrow"/>
              <w:color w:val="009EE0"/>
              <w:sz w:val="20"/>
              <w:szCs w:val="20"/>
            </w:rPr>
            <w:fldChar w:fldCharType="begin"/>
          </w:r>
          <w:r w:rsidRPr="009852D6">
            <w:rPr>
              <w:rStyle w:val="Numrodepage"/>
              <w:rFonts w:ascii="Arial Narrow" w:hAnsi="Arial Narrow"/>
              <w:color w:val="009EE0"/>
              <w:sz w:val="20"/>
              <w:szCs w:val="20"/>
            </w:rPr>
            <w:instrText xml:space="preserve"> PAGE </w:instrText>
          </w:r>
          <w:r w:rsidRPr="009852D6">
            <w:rPr>
              <w:rStyle w:val="Numrodepage"/>
              <w:rFonts w:ascii="Arial Narrow" w:hAnsi="Arial Narrow"/>
              <w:color w:val="009EE0"/>
              <w:sz w:val="20"/>
              <w:szCs w:val="20"/>
            </w:rPr>
            <w:fldChar w:fldCharType="separate"/>
          </w:r>
          <w:r>
            <w:rPr>
              <w:rStyle w:val="Numrodepage"/>
              <w:rFonts w:ascii="Arial Narrow" w:hAnsi="Arial Narrow"/>
              <w:noProof/>
              <w:color w:val="009EE0"/>
              <w:sz w:val="20"/>
              <w:szCs w:val="20"/>
            </w:rPr>
            <w:t>2</w:t>
          </w:r>
          <w:r w:rsidRPr="009852D6">
            <w:rPr>
              <w:rStyle w:val="Numrodepage"/>
              <w:rFonts w:ascii="Arial Narrow" w:hAnsi="Arial Narrow"/>
              <w:color w:val="009EE0"/>
              <w:sz w:val="20"/>
              <w:szCs w:val="20"/>
            </w:rPr>
            <w:fldChar w:fldCharType="end"/>
          </w:r>
          <w:r w:rsidRPr="009852D6">
            <w:rPr>
              <w:rStyle w:val="Numrodepage"/>
              <w:rFonts w:ascii="Arial Narrow" w:hAnsi="Arial Narrow"/>
              <w:color w:val="009EE0"/>
              <w:sz w:val="20"/>
              <w:szCs w:val="20"/>
            </w:rPr>
            <w:t>/</w:t>
          </w:r>
          <w:r w:rsidRPr="009852D6">
            <w:rPr>
              <w:rStyle w:val="Numrodepage"/>
              <w:rFonts w:ascii="Arial Narrow" w:hAnsi="Arial Narrow"/>
              <w:color w:val="009EE0"/>
              <w:sz w:val="20"/>
              <w:szCs w:val="20"/>
            </w:rPr>
            <w:fldChar w:fldCharType="begin"/>
          </w:r>
          <w:r w:rsidRPr="009852D6">
            <w:rPr>
              <w:rStyle w:val="Numrodepage"/>
              <w:rFonts w:ascii="Arial Narrow" w:hAnsi="Arial Narrow"/>
              <w:color w:val="009EE0"/>
              <w:sz w:val="20"/>
              <w:szCs w:val="20"/>
            </w:rPr>
            <w:instrText xml:space="preserve"> NUMPAGES </w:instrText>
          </w:r>
          <w:r w:rsidRPr="009852D6">
            <w:rPr>
              <w:rStyle w:val="Numrodepage"/>
              <w:rFonts w:ascii="Arial Narrow" w:hAnsi="Arial Narrow"/>
              <w:color w:val="009EE0"/>
              <w:sz w:val="20"/>
              <w:szCs w:val="20"/>
            </w:rPr>
            <w:fldChar w:fldCharType="separate"/>
          </w:r>
          <w:r>
            <w:rPr>
              <w:rStyle w:val="Numrodepage"/>
              <w:rFonts w:ascii="Arial Narrow" w:hAnsi="Arial Narrow"/>
              <w:noProof/>
              <w:color w:val="009EE0"/>
              <w:sz w:val="20"/>
              <w:szCs w:val="20"/>
            </w:rPr>
            <w:t>1</w:t>
          </w:r>
          <w:r w:rsidRPr="009852D6">
            <w:rPr>
              <w:rStyle w:val="Numrodepage"/>
              <w:rFonts w:ascii="Arial Narrow" w:hAnsi="Arial Narrow"/>
              <w:color w:val="009EE0"/>
              <w:sz w:val="20"/>
              <w:szCs w:val="20"/>
            </w:rPr>
            <w:fldChar w:fldCharType="end"/>
          </w:r>
        </w:p>
      </w:tc>
    </w:tr>
  </w:tbl>
  <w:p w14:paraId="0CEAE341" w14:textId="77777777" w:rsidR="00600DCD" w:rsidRDefault="00600DCD" w:rsidP="00D40867">
    <w:pPr>
      <w:pStyle w:val="En-tte"/>
    </w:pPr>
  </w:p>
  <w:p w14:paraId="499A8F0E" w14:textId="77777777" w:rsidR="00600DCD" w:rsidRDefault="00600DCD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728CCD" w14:textId="77777777" w:rsidR="00600DCD" w:rsidRDefault="00600DCD" w:rsidP="00F05F6B">
    <w:pPr>
      <w:pStyle w:val="En-tte"/>
    </w:pPr>
    <w:r>
      <w:rPr>
        <w:rFonts w:ascii="Times New Roman" w:hAnsi="Times New Roman"/>
        <w:noProof/>
        <w:sz w:val="24"/>
        <w:lang w:eastAsia="fr-FR"/>
      </w:rPr>
      <w:drawing>
        <wp:anchor distT="0" distB="0" distL="114300" distR="114300" simplePos="0" relativeHeight="251682816" behindDoc="0" locked="0" layoutInCell="1" allowOverlap="1" wp14:anchorId="2244DA45" wp14:editId="46763CC4">
          <wp:simplePos x="0" y="0"/>
          <wp:positionH relativeFrom="column">
            <wp:posOffset>-594995</wp:posOffset>
          </wp:positionH>
          <wp:positionV relativeFrom="page">
            <wp:posOffset>152400</wp:posOffset>
          </wp:positionV>
          <wp:extent cx="1276350" cy="499086"/>
          <wp:effectExtent l="0" t="0" r="0" b="0"/>
          <wp:wrapNone/>
          <wp:docPr id="250" name="Image 2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6350" cy="49908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F9033B7" w14:textId="77777777" w:rsidR="00600DCD" w:rsidRDefault="00600DCD" w:rsidP="00F05F6B">
    <w:pPr>
      <w:pStyle w:val="En-tte"/>
      <w:rPr>
        <w:noProof/>
      </w:rPr>
    </w:pPr>
  </w:p>
  <w:p w14:paraId="5A1CE9DE" w14:textId="77777777" w:rsidR="00600DCD" w:rsidRDefault="00600DCD" w:rsidP="00F05F6B">
    <w:pPr>
      <w:pStyle w:val="En-tte"/>
    </w:pPr>
    <w:r>
      <w:rPr>
        <w:noProof/>
        <w:lang w:eastAsia="fr-FR"/>
      </w:rPr>
      <w:drawing>
        <wp:anchor distT="0" distB="0" distL="114300" distR="114300" simplePos="0" relativeHeight="251681792" behindDoc="1" locked="0" layoutInCell="1" allowOverlap="1" wp14:anchorId="410611C8" wp14:editId="460BFC33">
          <wp:simplePos x="0" y="0"/>
          <wp:positionH relativeFrom="page">
            <wp:posOffset>9525</wp:posOffset>
          </wp:positionH>
          <wp:positionV relativeFrom="page">
            <wp:posOffset>780415</wp:posOffset>
          </wp:positionV>
          <wp:extent cx="7533640" cy="6543040"/>
          <wp:effectExtent l="0" t="0" r="0" b="0"/>
          <wp:wrapNone/>
          <wp:docPr id="252" name="Image 2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C:\Users\cedric.dezothez\AppData\Local\Microsoft\Windows\INetCache\Content.Word\RAO Couverture_V3-Montage photo.jp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7533640" cy="65430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2692E63" w14:textId="516998DD" w:rsidR="00600DCD" w:rsidRDefault="00600DCD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8647" w:type="dxa"/>
      <w:tblInd w:w="127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954"/>
      <w:gridCol w:w="2693"/>
    </w:tblGrid>
    <w:tr w:rsidR="00600DCD" w:rsidRPr="00B9309E" w14:paraId="5D3E51B1" w14:textId="77777777" w:rsidTr="003A6CD1">
      <w:trPr>
        <w:trHeight w:val="426"/>
      </w:trPr>
      <w:tc>
        <w:tcPr>
          <w:tcW w:w="5954" w:type="dxa"/>
          <w:vAlign w:val="center"/>
        </w:tcPr>
        <w:p w14:paraId="1E53E4B1" w14:textId="13792DA0" w:rsidR="00600DCD" w:rsidRDefault="00600DCD" w:rsidP="00F12D94">
          <w:pPr>
            <w:pStyle w:val="En-tte"/>
            <w:jc w:val="center"/>
            <w:rPr>
              <w:rFonts w:cs="Arial"/>
              <w:color w:val="009EE0"/>
            </w:rPr>
          </w:pPr>
          <w:r>
            <w:rPr>
              <w:rFonts w:cs="Arial"/>
              <w:color w:val="009EE0"/>
            </w:rPr>
            <w:t>NOTE DE CALCUL DE SUPPORT</w:t>
          </w:r>
        </w:p>
        <w:p w14:paraId="087DA1CE" w14:textId="095B265D" w:rsidR="00600DCD" w:rsidRPr="00B9309E" w:rsidRDefault="008E1FF1" w:rsidP="00F12D94">
          <w:pPr>
            <w:pStyle w:val="En-tte"/>
            <w:jc w:val="center"/>
            <w:rPr>
              <w:rFonts w:cs="Arial"/>
              <w:color w:val="009EE0"/>
            </w:rPr>
          </w:pPr>
          <w:bookmarkStart w:id="10" w:name="TITLE_2"/>
          <w:r>
            <w:rPr>
              <w:rFonts w:cs="Arial"/>
              <w:color w:val="009EE0"/>
            </w:rPr>
            <w:t>nom du doc</w:t>
          </w:r>
          <w:bookmarkEnd w:id="10"/>
          <w:r>
            <w:rPr>
              <w:rFonts w:cs="Arial"/>
              <w:color w:val="009EE0"/>
            </w:rPr>
            <w:t xml:space="preserve"> </w:t>
          </w:r>
          <w:r w:rsidR="00600DCD">
            <w:rPr>
              <w:rFonts w:cs="Arial"/>
              <w:color w:val="009EE0"/>
            </w:rPr>
            <w:t xml:space="preserve"> </w:t>
          </w:r>
        </w:p>
        <w:p w14:paraId="0F0BDAB7" w14:textId="5AAE0257" w:rsidR="00600DCD" w:rsidRPr="00B9309E" w:rsidRDefault="00600DCD" w:rsidP="00F12D94">
          <w:pPr>
            <w:pStyle w:val="En-tte"/>
            <w:jc w:val="center"/>
            <w:rPr>
              <w:rFonts w:cs="Arial"/>
              <w:color w:val="009EE0"/>
            </w:rPr>
          </w:pPr>
        </w:p>
      </w:tc>
      <w:tc>
        <w:tcPr>
          <w:tcW w:w="2693" w:type="dxa"/>
          <w:vAlign w:val="center"/>
        </w:tcPr>
        <w:p w14:paraId="54D25720" w14:textId="58CA1821" w:rsidR="00600DCD" w:rsidRPr="00295CBB" w:rsidRDefault="00600DCD" w:rsidP="00F12D94">
          <w:pPr>
            <w:rPr>
              <w:rFonts w:cs="Arial"/>
              <w:color w:val="FFC000"/>
              <w:lang w:val="pt-PT"/>
            </w:rPr>
          </w:pPr>
          <w:r>
            <w:rPr>
              <w:rFonts w:cs="Arial"/>
              <w:color w:val="009EE0"/>
              <w:lang w:val="pt-PT"/>
            </w:rPr>
            <w:t xml:space="preserve">Réf : </w:t>
          </w:r>
          <w:bookmarkStart w:id="11" w:name="REF_2"/>
          <w:r w:rsidRPr="004F3CC6">
            <w:rPr>
              <w:rFonts w:cs="Arial"/>
              <w:color w:val="595959" w:themeColor="text1" w:themeTint="A6"/>
              <w:lang w:val="pt-PT"/>
            </w:rPr>
            <w:t>REFERENCE</w:t>
          </w:r>
          <w:bookmarkEnd w:id="11"/>
        </w:p>
        <w:p w14:paraId="24654CC1" w14:textId="345390EB" w:rsidR="00600DCD" w:rsidRPr="00B9309E" w:rsidRDefault="00600DCD" w:rsidP="00600DCD">
          <w:pPr>
            <w:rPr>
              <w:rFonts w:cs="Arial"/>
              <w:color w:val="009EE0"/>
              <w:lang w:val="pt-PT"/>
            </w:rPr>
          </w:pPr>
          <w:r w:rsidRPr="00295CBB">
            <w:rPr>
              <w:rFonts w:cs="Arial"/>
              <w:color w:val="009EE0"/>
              <w:lang w:val="pt-PT"/>
            </w:rPr>
            <w:t>Indice :</w:t>
          </w:r>
          <w:r>
            <w:rPr>
              <w:rFonts w:cs="Arial"/>
              <w:color w:val="009EE0"/>
              <w:lang w:val="pt-PT"/>
            </w:rPr>
            <w:t xml:space="preserve"> </w:t>
          </w:r>
          <w:bookmarkStart w:id="12" w:name="INDICE_2"/>
          <w:r w:rsidRPr="004F3CC6">
            <w:rPr>
              <w:rFonts w:cs="Arial"/>
              <w:color w:val="595959" w:themeColor="text1" w:themeTint="A6"/>
              <w:lang w:val="pt-PT"/>
            </w:rPr>
            <w:t>INDICE</w:t>
          </w:r>
          <w:bookmarkEnd w:id="12"/>
        </w:p>
      </w:tc>
    </w:tr>
  </w:tbl>
  <w:p w14:paraId="3AD0DB60" w14:textId="77777777" w:rsidR="00600DCD" w:rsidRPr="00B9309E" w:rsidRDefault="00600DCD" w:rsidP="00F12D94">
    <w:pPr>
      <w:pStyle w:val="En-tte"/>
      <w:rPr>
        <w:rFonts w:cs="Arial"/>
      </w:rPr>
    </w:pPr>
    <w:r w:rsidRPr="00B9309E">
      <w:rPr>
        <w:rFonts w:cs="Arial"/>
        <w:noProof/>
        <w:sz w:val="24"/>
        <w:lang w:eastAsia="fr-FR"/>
      </w:rPr>
      <w:drawing>
        <wp:anchor distT="0" distB="0" distL="114300" distR="114300" simplePos="0" relativeHeight="251693056" behindDoc="0" locked="0" layoutInCell="1" allowOverlap="1" wp14:anchorId="797CD72D" wp14:editId="258AD117">
          <wp:simplePos x="0" y="0"/>
          <wp:positionH relativeFrom="column">
            <wp:posOffset>-581025</wp:posOffset>
          </wp:positionH>
          <wp:positionV relativeFrom="topMargin">
            <wp:posOffset>391795</wp:posOffset>
          </wp:positionV>
          <wp:extent cx="1276350" cy="499086"/>
          <wp:effectExtent l="0" t="0" r="0" b="0"/>
          <wp:wrapNone/>
          <wp:docPr id="255" name="Image 2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6350" cy="49908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9309E">
      <w:rPr>
        <w:rFonts w:cs="Arial"/>
        <w:color w:val="FFFFFF" w:themeColor="background1"/>
      </w:rPr>
      <w:fldChar w:fldCharType="begin"/>
    </w:r>
    <w:r w:rsidRPr="00B9309E">
      <w:rPr>
        <w:rFonts w:cs="Arial"/>
        <w:color w:val="FFFFFF" w:themeColor="background1"/>
      </w:rPr>
      <w:instrText xml:space="preserve"> SET SECTION1 </w:instrText>
    </w:r>
    <w:r w:rsidRPr="00B9309E">
      <w:rPr>
        <w:rFonts w:cs="Arial"/>
        <w:color w:val="FFFFFF" w:themeColor="background1"/>
      </w:rPr>
      <w:fldChar w:fldCharType="begin"/>
    </w:r>
    <w:r w:rsidRPr="00B9309E">
      <w:rPr>
        <w:rFonts w:cs="Arial"/>
        <w:color w:val="FFFFFF" w:themeColor="background1"/>
      </w:rPr>
      <w:instrText xml:space="preserve"> =</w:instrText>
    </w:r>
    <w:r w:rsidRPr="00B9309E">
      <w:rPr>
        <w:rFonts w:cs="Arial"/>
        <w:color w:val="FFFFFF" w:themeColor="background1"/>
      </w:rPr>
      <w:fldChar w:fldCharType="begin"/>
    </w:r>
    <w:r w:rsidRPr="00B9309E">
      <w:rPr>
        <w:rFonts w:cs="Arial"/>
        <w:color w:val="FFFFFF" w:themeColor="background1"/>
      </w:rPr>
      <w:instrText xml:space="preserve"> SECTIONPAGES </w:instrText>
    </w:r>
    <w:r w:rsidRPr="00B9309E">
      <w:rPr>
        <w:rFonts w:cs="Arial"/>
        <w:color w:val="FFFFFF" w:themeColor="background1"/>
      </w:rPr>
      <w:fldChar w:fldCharType="separate"/>
    </w:r>
    <w:r w:rsidR="00DD2BCB">
      <w:rPr>
        <w:rFonts w:cs="Arial"/>
        <w:noProof/>
        <w:color w:val="FFFFFF" w:themeColor="background1"/>
      </w:rPr>
      <w:instrText>9</w:instrText>
    </w:r>
    <w:r w:rsidRPr="00B9309E">
      <w:rPr>
        <w:rFonts w:cs="Arial"/>
        <w:color w:val="FFFFFF" w:themeColor="background1"/>
      </w:rPr>
      <w:fldChar w:fldCharType="end"/>
    </w:r>
    <w:r w:rsidRPr="00B9309E">
      <w:rPr>
        <w:rFonts w:cs="Arial"/>
        <w:color w:val="FFFFFF" w:themeColor="background1"/>
      </w:rPr>
      <w:instrText xml:space="preserve">-1 </w:instrText>
    </w:r>
    <w:r w:rsidRPr="00B9309E">
      <w:rPr>
        <w:rFonts w:cs="Arial"/>
        <w:color w:val="FFFFFF" w:themeColor="background1"/>
      </w:rPr>
      <w:fldChar w:fldCharType="separate"/>
    </w:r>
    <w:r w:rsidR="00DD2BCB">
      <w:rPr>
        <w:rFonts w:cs="Arial"/>
        <w:noProof/>
        <w:color w:val="FFFFFF" w:themeColor="background1"/>
      </w:rPr>
      <w:instrText>8</w:instrText>
    </w:r>
    <w:r w:rsidRPr="00B9309E">
      <w:rPr>
        <w:rFonts w:cs="Arial"/>
        <w:color w:val="FFFFFF" w:themeColor="background1"/>
      </w:rPr>
      <w:fldChar w:fldCharType="end"/>
    </w:r>
    <w:r w:rsidRPr="00B9309E">
      <w:rPr>
        <w:rFonts w:cs="Arial"/>
        <w:color w:val="FFFFFF" w:themeColor="background1"/>
      </w:rPr>
      <w:instrText xml:space="preserve"> </w:instrText>
    </w:r>
    <w:r w:rsidRPr="00B9309E">
      <w:rPr>
        <w:rFonts w:cs="Arial"/>
        <w:color w:val="FFFFFF" w:themeColor="background1"/>
      </w:rPr>
      <w:fldChar w:fldCharType="separate"/>
    </w:r>
    <w:bookmarkStart w:id="13" w:name="SECTION1"/>
    <w:r w:rsidR="00DD2BCB">
      <w:rPr>
        <w:rFonts w:cs="Arial"/>
        <w:noProof/>
        <w:color w:val="FFFFFF" w:themeColor="background1"/>
      </w:rPr>
      <w:t>8</w:t>
    </w:r>
    <w:bookmarkEnd w:id="13"/>
    <w:r w:rsidRPr="00B9309E">
      <w:rPr>
        <w:rFonts w:cs="Arial"/>
        <w:color w:val="FFFFFF" w:themeColor="background1"/>
      </w:rPr>
      <w:fldChar w:fldCharType="end"/>
    </w:r>
  </w:p>
  <w:p w14:paraId="672F4C9C" w14:textId="77777777" w:rsidR="00600DCD" w:rsidRPr="00B9309E" w:rsidRDefault="00600DCD" w:rsidP="00F12D94">
    <w:pPr>
      <w:pStyle w:val="En-tte"/>
      <w:rPr>
        <w:rFonts w:cs="Arial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383" w:type="dxa"/>
      <w:tblInd w:w="-459" w:type="dxa"/>
      <w:tblBorders>
        <w:bottom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119"/>
      <w:gridCol w:w="4820"/>
      <w:gridCol w:w="2444"/>
    </w:tblGrid>
    <w:tr w:rsidR="00600DCD" w:rsidRPr="009852D6" w14:paraId="429A787A" w14:textId="77777777" w:rsidTr="000A4CE5">
      <w:trPr>
        <w:trHeight w:val="1169"/>
      </w:trPr>
      <w:tc>
        <w:tcPr>
          <w:tcW w:w="3119" w:type="dxa"/>
          <w:tcBorders>
            <w:bottom w:val="nil"/>
          </w:tcBorders>
          <w:shd w:val="clear" w:color="auto" w:fill="auto"/>
        </w:tcPr>
        <w:p w14:paraId="5FCC3CC7" w14:textId="77777777" w:rsidR="00600DCD" w:rsidRPr="009852D6" w:rsidRDefault="00600DCD" w:rsidP="009852D6">
          <w:pPr>
            <w:rPr>
              <w:rFonts w:ascii="Arial Narrow" w:hAnsi="Arial Narrow"/>
            </w:rPr>
          </w:pPr>
          <w:r w:rsidRPr="009852D6">
            <w:rPr>
              <w:rFonts w:ascii="Arial Narrow" w:hAnsi="Arial Narrow"/>
            </w:rPr>
            <w:tab/>
          </w:r>
          <w:r w:rsidRPr="009852D6">
            <w:rPr>
              <w:rFonts w:ascii="Arial Narrow" w:hAnsi="Arial Narrow"/>
              <w:noProof/>
              <w:lang w:eastAsia="fr-FR"/>
            </w:rPr>
            <w:drawing>
              <wp:anchor distT="0" distB="0" distL="114300" distR="114300" simplePos="0" relativeHeight="251667456" behindDoc="0" locked="0" layoutInCell="1" allowOverlap="1" wp14:anchorId="2505B2B5" wp14:editId="66A59967">
                <wp:simplePos x="0" y="0"/>
                <wp:positionH relativeFrom="column">
                  <wp:posOffset>-76835</wp:posOffset>
                </wp:positionH>
                <wp:positionV relativeFrom="paragraph">
                  <wp:posOffset>-30480</wp:posOffset>
                </wp:positionV>
                <wp:extent cx="1619250" cy="632528"/>
                <wp:effectExtent l="0" t="0" r="0" b="0"/>
                <wp:wrapNone/>
                <wp:docPr id="953" name="Image 9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OM [cyan]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0" cy="6325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820" w:type="dxa"/>
          <w:tcBorders>
            <w:bottom w:val="nil"/>
          </w:tcBorders>
          <w:shd w:val="clear" w:color="auto" w:fill="auto"/>
          <w:vAlign w:val="center"/>
        </w:tcPr>
        <w:p w14:paraId="3944828C" w14:textId="77777777" w:rsidR="00600DCD" w:rsidRPr="009852D6" w:rsidRDefault="00600DCD" w:rsidP="009852D6">
          <w:pPr>
            <w:spacing w:after="0"/>
            <w:ind w:left="34"/>
            <w:jc w:val="center"/>
            <w:rPr>
              <w:rFonts w:ascii="Arial Narrow" w:hAnsi="Arial Narrow"/>
              <w:color w:val="009EE0"/>
            </w:rPr>
          </w:pPr>
          <w:r>
            <w:rPr>
              <w:rFonts w:ascii="Arial Narrow" w:hAnsi="Arial Narrow"/>
              <w:color w:val="009EE0"/>
            </w:rPr>
            <w:t>TYPE DOCUMENT QUALITE</w:t>
          </w:r>
        </w:p>
        <w:p w14:paraId="1451100D" w14:textId="77777777" w:rsidR="00600DCD" w:rsidRPr="009852D6" w:rsidRDefault="00600DCD" w:rsidP="009852D6">
          <w:pPr>
            <w:jc w:val="center"/>
            <w:rPr>
              <w:rFonts w:ascii="Arial Narrow" w:hAnsi="Arial Narrow"/>
            </w:rPr>
          </w:pPr>
          <w:r w:rsidRPr="009852D6">
            <w:rPr>
              <w:rFonts w:ascii="Arial Narrow" w:hAnsi="Arial Narrow"/>
              <w:color w:val="009EE0"/>
            </w:rPr>
            <w:t xml:space="preserve">XXX </w:t>
          </w:r>
        </w:p>
      </w:tc>
      <w:tc>
        <w:tcPr>
          <w:tcW w:w="2444" w:type="dxa"/>
          <w:tcBorders>
            <w:bottom w:val="nil"/>
          </w:tcBorders>
          <w:shd w:val="clear" w:color="auto" w:fill="auto"/>
          <w:vAlign w:val="center"/>
        </w:tcPr>
        <w:p w14:paraId="04E17860" w14:textId="77777777" w:rsidR="00600DCD" w:rsidRPr="009852D6" w:rsidRDefault="00600DCD" w:rsidP="009852D6">
          <w:pPr>
            <w:pStyle w:val="En-tte"/>
            <w:numPr>
              <w:ilvl w:val="0"/>
              <w:numId w:val="1"/>
            </w:numPr>
            <w:ind w:left="36"/>
            <w:rPr>
              <w:rFonts w:ascii="Arial Narrow" w:hAnsi="Arial Narrow"/>
              <w:color w:val="009EE0"/>
              <w:sz w:val="20"/>
              <w:szCs w:val="20"/>
            </w:rPr>
          </w:pPr>
          <w:r w:rsidRPr="009852D6">
            <w:rPr>
              <w:rFonts w:ascii="Arial Narrow" w:hAnsi="Arial Narrow"/>
              <w:color w:val="009EE0"/>
              <w:sz w:val="20"/>
              <w:szCs w:val="20"/>
            </w:rPr>
            <w:t>Référence : SOM.XX.XX</w:t>
          </w:r>
        </w:p>
        <w:p w14:paraId="58D3B073" w14:textId="77777777" w:rsidR="00600DCD" w:rsidRPr="009852D6" w:rsidRDefault="00600DCD" w:rsidP="009852D6">
          <w:pPr>
            <w:pStyle w:val="En-tte"/>
            <w:numPr>
              <w:ilvl w:val="0"/>
              <w:numId w:val="1"/>
            </w:numPr>
            <w:ind w:left="36"/>
            <w:rPr>
              <w:rFonts w:ascii="Arial Narrow" w:hAnsi="Arial Narrow"/>
              <w:color w:val="009EE0"/>
              <w:sz w:val="20"/>
              <w:szCs w:val="20"/>
            </w:rPr>
          </w:pPr>
          <w:r w:rsidRPr="009852D6">
            <w:rPr>
              <w:rFonts w:ascii="Arial Narrow" w:hAnsi="Arial Narrow"/>
              <w:color w:val="009EE0"/>
              <w:sz w:val="20"/>
              <w:szCs w:val="20"/>
            </w:rPr>
            <w:t>Indice : A</w:t>
          </w:r>
        </w:p>
        <w:p w14:paraId="4C2500BF" w14:textId="77777777" w:rsidR="00600DCD" w:rsidRPr="009852D6" w:rsidRDefault="00600DCD" w:rsidP="009852D6">
          <w:pPr>
            <w:pStyle w:val="En-tte"/>
            <w:numPr>
              <w:ilvl w:val="0"/>
              <w:numId w:val="1"/>
            </w:numPr>
            <w:ind w:left="36"/>
            <w:rPr>
              <w:rFonts w:ascii="Arial Narrow" w:hAnsi="Arial Narrow"/>
              <w:color w:val="0099CC"/>
              <w:sz w:val="20"/>
              <w:szCs w:val="20"/>
            </w:rPr>
          </w:pPr>
          <w:r w:rsidRPr="009852D6">
            <w:rPr>
              <w:rFonts w:ascii="Arial Narrow" w:hAnsi="Arial Narrow"/>
              <w:color w:val="009EE0"/>
              <w:sz w:val="20"/>
              <w:szCs w:val="20"/>
            </w:rPr>
            <w:t xml:space="preserve">Page : </w:t>
          </w:r>
          <w:r w:rsidRPr="009852D6">
            <w:rPr>
              <w:rStyle w:val="Numrodepage"/>
              <w:rFonts w:ascii="Arial Narrow" w:hAnsi="Arial Narrow"/>
              <w:color w:val="009EE0"/>
              <w:sz w:val="20"/>
              <w:szCs w:val="20"/>
            </w:rPr>
            <w:fldChar w:fldCharType="begin"/>
          </w:r>
          <w:r w:rsidRPr="009852D6">
            <w:rPr>
              <w:rStyle w:val="Numrodepage"/>
              <w:rFonts w:ascii="Arial Narrow" w:hAnsi="Arial Narrow"/>
              <w:color w:val="009EE0"/>
              <w:sz w:val="20"/>
              <w:szCs w:val="20"/>
            </w:rPr>
            <w:instrText xml:space="preserve"> PAGE </w:instrText>
          </w:r>
          <w:r w:rsidRPr="009852D6">
            <w:rPr>
              <w:rStyle w:val="Numrodepage"/>
              <w:rFonts w:ascii="Arial Narrow" w:hAnsi="Arial Narrow"/>
              <w:color w:val="009EE0"/>
              <w:sz w:val="20"/>
              <w:szCs w:val="20"/>
            </w:rPr>
            <w:fldChar w:fldCharType="separate"/>
          </w:r>
          <w:r>
            <w:rPr>
              <w:rStyle w:val="Numrodepage"/>
              <w:rFonts w:ascii="Arial Narrow" w:hAnsi="Arial Narrow"/>
              <w:noProof/>
              <w:color w:val="009EE0"/>
              <w:sz w:val="20"/>
              <w:szCs w:val="20"/>
            </w:rPr>
            <w:t>2</w:t>
          </w:r>
          <w:r w:rsidRPr="009852D6">
            <w:rPr>
              <w:rStyle w:val="Numrodepage"/>
              <w:rFonts w:ascii="Arial Narrow" w:hAnsi="Arial Narrow"/>
              <w:color w:val="009EE0"/>
              <w:sz w:val="20"/>
              <w:szCs w:val="20"/>
            </w:rPr>
            <w:fldChar w:fldCharType="end"/>
          </w:r>
          <w:r w:rsidRPr="009852D6">
            <w:rPr>
              <w:rStyle w:val="Numrodepage"/>
              <w:rFonts w:ascii="Arial Narrow" w:hAnsi="Arial Narrow"/>
              <w:color w:val="009EE0"/>
              <w:sz w:val="20"/>
              <w:szCs w:val="20"/>
            </w:rPr>
            <w:t>/</w:t>
          </w:r>
          <w:r w:rsidRPr="009852D6">
            <w:rPr>
              <w:rStyle w:val="Numrodepage"/>
              <w:rFonts w:ascii="Arial Narrow" w:hAnsi="Arial Narrow"/>
              <w:color w:val="009EE0"/>
              <w:sz w:val="20"/>
              <w:szCs w:val="20"/>
            </w:rPr>
            <w:fldChar w:fldCharType="begin"/>
          </w:r>
          <w:r w:rsidRPr="009852D6">
            <w:rPr>
              <w:rStyle w:val="Numrodepage"/>
              <w:rFonts w:ascii="Arial Narrow" w:hAnsi="Arial Narrow"/>
              <w:color w:val="009EE0"/>
              <w:sz w:val="20"/>
              <w:szCs w:val="20"/>
            </w:rPr>
            <w:instrText xml:space="preserve"> NUMPAGES </w:instrText>
          </w:r>
          <w:r w:rsidRPr="009852D6">
            <w:rPr>
              <w:rStyle w:val="Numrodepage"/>
              <w:rFonts w:ascii="Arial Narrow" w:hAnsi="Arial Narrow"/>
              <w:color w:val="009EE0"/>
              <w:sz w:val="20"/>
              <w:szCs w:val="20"/>
            </w:rPr>
            <w:fldChar w:fldCharType="separate"/>
          </w:r>
          <w:r>
            <w:rPr>
              <w:rStyle w:val="Numrodepage"/>
              <w:rFonts w:ascii="Arial Narrow" w:hAnsi="Arial Narrow"/>
              <w:noProof/>
              <w:color w:val="009EE0"/>
              <w:sz w:val="20"/>
              <w:szCs w:val="20"/>
            </w:rPr>
            <w:t>1</w:t>
          </w:r>
          <w:r w:rsidRPr="009852D6">
            <w:rPr>
              <w:rStyle w:val="Numrodepage"/>
              <w:rFonts w:ascii="Arial Narrow" w:hAnsi="Arial Narrow"/>
              <w:color w:val="009EE0"/>
              <w:sz w:val="20"/>
              <w:szCs w:val="20"/>
            </w:rPr>
            <w:fldChar w:fldCharType="end"/>
          </w:r>
        </w:p>
      </w:tc>
    </w:tr>
  </w:tbl>
  <w:p w14:paraId="3B0CB909" w14:textId="77777777" w:rsidR="00600DCD" w:rsidRPr="009852D6" w:rsidRDefault="00600DCD" w:rsidP="009852D6">
    <w:pPr>
      <w:pStyle w:val="En-tte"/>
      <w:tabs>
        <w:tab w:val="clear" w:pos="4536"/>
        <w:tab w:val="clear" w:pos="9072"/>
        <w:tab w:val="left" w:pos="3450"/>
      </w:tabs>
      <w:rPr>
        <w:rFonts w:ascii="Arial Narrow" w:hAnsi="Arial Narrow"/>
      </w:rPr>
    </w:pPr>
  </w:p>
  <w:p w14:paraId="72236A81" w14:textId="77777777" w:rsidR="00600DCD" w:rsidRDefault="00600DCD"/>
  <w:p w14:paraId="53B9C7B4" w14:textId="77777777" w:rsidR="00600DCD" w:rsidRDefault="00600DCD" w:rsidP="00077C9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22.55pt;height:21.1pt" o:bullet="t">
        <v:imagedata r:id="rId1" o:title="Sans titre - 4-01"/>
      </v:shape>
    </w:pict>
  </w:numPicBullet>
  <w:numPicBullet w:numPicBulletId="1">
    <w:pict>
      <v:shape id="_x0000_i1029" type="#_x0000_t75" style="width:26.9pt;height:24pt" o:bullet="t">
        <v:imagedata r:id="rId2" o:title="Puce"/>
      </v:shape>
    </w:pict>
  </w:numPicBullet>
  <w:abstractNum w:abstractNumId="0" w15:restartNumberingAfterBreak="0">
    <w:nsid w:val="004740E8"/>
    <w:multiLevelType w:val="hybridMultilevel"/>
    <w:tmpl w:val="957AEE32"/>
    <w:lvl w:ilvl="0" w:tplc="4C864A02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49B9"/>
    <w:multiLevelType w:val="hybridMultilevel"/>
    <w:tmpl w:val="C3124158"/>
    <w:lvl w:ilvl="0" w:tplc="589E2578">
      <w:start w:val="1"/>
      <w:numFmt w:val="bullet"/>
      <w:pStyle w:val="Listeannexes"/>
      <w:lvlText w:val=""/>
      <w:lvlPicBulletId w:val="0"/>
      <w:lvlJc w:val="left"/>
      <w:pPr>
        <w:ind w:left="1070" w:hanging="360"/>
      </w:pPr>
      <w:rPr>
        <w:rFonts w:ascii="Symbol" w:hAnsi="Symbol" w:hint="default"/>
        <w:sz w:val="36"/>
      </w:rPr>
    </w:lvl>
    <w:lvl w:ilvl="1" w:tplc="040C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05967384"/>
    <w:multiLevelType w:val="hybridMultilevel"/>
    <w:tmpl w:val="B32C13BC"/>
    <w:lvl w:ilvl="0" w:tplc="040C0001">
      <w:start w:val="1"/>
      <w:numFmt w:val="bullet"/>
      <w:lvlText w:val=""/>
      <w:lvlJc w:val="left"/>
      <w:pPr>
        <w:ind w:left="948" w:hanging="380"/>
      </w:pPr>
      <w:rPr>
        <w:rFonts w:ascii="Symbol" w:hAnsi="Symbol" w:hint="default"/>
        <w:color w:val="8496B0" w:themeColor="text2" w:themeTint="99"/>
        <w:sz w:val="20"/>
        <w:szCs w:val="20"/>
      </w:rPr>
    </w:lvl>
    <w:lvl w:ilvl="1" w:tplc="040C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7D24A3"/>
    <w:multiLevelType w:val="hybridMultilevel"/>
    <w:tmpl w:val="077EB852"/>
    <w:lvl w:ilvl="0" w:tplc="AC167024">
      <w:start w:val="1"/>
      <w:numFmt w:val="bullet"/>
      <w:pStyle w:val="Puce2"/>
      <w:lvlText w:val=""/>
      <w:lvlJc w:val="left"/>
      <w:pPr>
        <w:ind w:left="1287" w:hanging="360"/>
      </w:pPr>
      <w:rPr>
        <w:rFonts w:ascii="Wingdings" w:hAnsi="Wingdings" w:hint="default"/>
        <w:color w:val="0090FA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9983ABA"/>
    <w:multiLevelType w:val="hybridMultilevel"/>
    <w:tmpl w:val="0A22FE68"/>
    <w:lvl w:ilvl="0" w:tplc="89F63160">
      <w:numFmt w:val="bullet"/>
      <w:pStyle w:val="OFORALYSPUCE2"/>
      <w:lvlText w:val=""/>
      <w:lvlJc w:val="left"/>
      <w:pPr>
        <w:ind w:left="1077" w:hanging="360"/>
      </w:pPr>
      <w:rPr>
        <w:rFonts w:ascii="Wingdings" w:hAnsi="Wingdings" w:cs="Times New Roman" w:hint="default"/>
        <w:b/>
        <w:color w:val="009EE0"/>
        <w:sz w:val="28"/>
      </w:rPr>
    </w:lvl>
    <w:lvl w:ilvl="1" w:tplc="040C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0AE63C7B"/>
    <w:multiLevelType w:val="hybridMultilevel"/>
    <w:tmpl w:val="7090AFDA"/>
    <w:lvl w:ilvl="0" w:tplc="3E6E70E4">
      <w:start w:val="5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="FrutigerLT-LightC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455FA"/>
    <w:multiLevelType w:val="hybridMultilevel"/>
    <w:tmpl w:val="48461F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8B75A6"/>
    <w:multiLevelType w:val="hybridMultilevel"/>
    <w:tmpl w:val="7F6CD806"/>
    <w:lvl w:ilvl="0" w:tplc="3BCC6C08">
      <w:start w:val="1"/>
      <w:numFmt w:val="bullet"/>
      <w:pStyle w:val="SOMQ1Puce1"/>
      <w:lvlText w:val=""/>
      <w:lvlPicBulletId w:val="0"/>
      <w:lvlJc w:val="left"/>
      <w:pPr>
        <w:ind w:left="947" w:hanging="380"/>
      </w:pPr>
      <w:rPr>
        <w:rFonts w:ascii="Symbol" w:hAnsi="Symbol" w:hint="default"/>
        <w:sz w:val="20"/>
        <w:szCs w:val="20"/>
      </w:rPr>
    </w:lvl>
    <w:lvl w:ilvl="1" w:tplc="040C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7BD5069"/>
    <w:multiLevelType w:val="hybridMultilevel"/>
    <w:tmpl w:val="191CBE6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FB102C"/>
    <w:multiLevelType w:val="hybridMultilevel"/>
    <w:tmpl w:val="FC2002D4"/>
    <w:lvl w:ilvl="0" w:tplc="AA1C6002">
      <w:start w:val="1"/>
      <w:numFmt w:val="decimal"/>
      <w:lvlText w:val="[%1]"/>
      <w:lvlJc w:val="left"/>
      <w:pPr>
        <w:ind w:left="1287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9E8597F"/>
    <w:multiLevelType w:val="hybridMultilevel"/>
    <w:tmpl w:val="FD1EFB4C"/>
    <w:lvl w:ilvl="0" w:tplc="213E89EA">
      <w:start w:val="19"/>
      <w:numFmt w:val="bullet"/>
      <w:pStyle w:val="SOMQ1Puce3"/>
      <w:lvlText w:val=""/>
      <w:lvlJc w:val="left"/>
      <w:pPr>
        <w:ind w:left="1854" w:hanging="360"/>
      </w:pPr>
      <w:rPr>
        <w:rFonts w:ascii="Symbol" w:hAnsi="Symbol" w:hint="default"/>
        <w:color w:val="009EE0"/>
      </w:rPr>
    </w:lvl>
    <w:lvl w:ilvl="1" w:tplc="040C0019">
      <w:start w:val="1"/>
      <w:numFmt w:val="lowerLetter"/>
      <w:lvlText w:val="%2."/>
      <w:lvlJc w:val="left"/>
      <w:pPr>
        <w:ind w:left="2574" w:hanging="360"/>
      </w:pPr>
    </w:lvl>
    <w:lvl w:ilvl="2" w:tplc="040C001B" w:tentative="1">
      <w:start w:val="1"/>
      <w:numFmt w:val="lowerRoman"/>
      <w:lvlText w:val="%3."/>
      <w:lvlJc w:val="right"/>
      <w:pPr>
        <w:ind w:left="3294" w:hanging="180"/>
      </w:pPr>
    </w:lvl>
    <w:lvl w:ilvl="3" w:tplc="040C000F" w:tentative="1">
      <w:start w:val="1"/>
      <w:numFmt w:val="decimal"/>
      <w:lvlText w:val="%4."/>
      <w:lvlJc w:val="left"/>
      <w:pPr>
        <w:ind w:left="4014" w:hanging="360"/>
      </w:pPr>
    </w:lvl>
    <w:lvl w:ilvl="4" w:tplc="040C0019" w:tentative="1">
      <w:start w:val="1"/>
      <w:numFmt w:val="lowerLetter"/>
      <w:lvlText w:val="%5."/>
      <w:lvlJc w:val="left"/>
      <w:pPr>
        <w:ind w:left="4734" w:hanging="360"/>
      </w:pPr>
    </w:lvl>
    <w:lvl w:ilvl="5" w:tplc="040C001B" w:tentative="1">
      <w:start w:val="1"/>
      <w:numFmt w:val="lowerRoman"/>
      <w:lvlText w:val="%6."/>
      <w:lvlJc w:val="right"/>
      <w:pPr>
        <w:ind w:left="5454" w:hanging="180"/>
      </w:pPr>
    </w:lvl>
    <w:lvl w:ilvl="6" w:tplc="040C000F" w:tentative="1">
      <w:start w:val="1"/>
      <w:numFmt w:val="decimal"/>
      <w:lvlText w:val="%7."/>
      <w:lvlJc w:val="left"/>
      <w:pPr>
        <w:ind w:left="6174" w:hanging="360"/>
      </w:pPr>
    </w:lvl>
    <w:lvl w:ilvl="7" w:tplc="040C0019" w:tentative="1">
      <w:start w:val="1"/>
      <w:numFmt w:val="lowerLetter"/>
      <w:lvlText w:val="%8."/>
      <w:lvlJc w:val="left"/>
      <w:pPr>
        <w:ind w:left="6894" w:hanging="360"/>
      </w:pPr>
    </w:lvl>
    <w:lvl w:ilvl="8" w:tplc="040C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 w15:restartNumberingAfterBreak="0">
    <w:nsid w:val="3338393B"/>
    <w:multiLevelType w:val="hybridMultilevel"/>
    <w:tmpl w:val="AB10174A"/>
    <w:lvl w:ilvl="0" w:tplc="0ECABF4E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261C77"/>
    <w:multiLevelType w:val="hybridMultilevel"/>
    <w:tmpl w:val="78B2DCE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8109BF"/>
    <w:multiLevelType w:val="hybridMultilevel"/>
    <w:tmpl w:val="D04A2900"/>
    <w:lvl w:ilvl="0" w:tplc="3ABE0B48">
      <w:start w:val="1"/>
      <w:numFmt w:val="decimal"/>
      <w:pStyle w:val="Listerfrences"/>
      <w:lvlText w:val="[%1]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C11A79"/>
    <w:multiLevelType w:val="hybridMultilevel"/>
    <w:tmpl w:val="805846EC"/>
    <w:lvl w:ilvl="0" w:tplc="3B2A3FB4">
      <w:start w:val="1"/>
      <w:numFmt w:val="bullet"/>
      <w:pStyle w:val="Puce1"/>
      <w:lvlText w:val=""/>
      <w:lvlPicBulletId w:val="0"/>
      <w:lvlJc w:val="left"/>
      <w:pPr>
        <w:ind w:left="1996" w:hanging="360"/>
      </w:pPr>
      <w:rPr>
        <w:rFonts w:ascii="Symbol" w:hAnsi="Symbol" w:hint="default"/>
        <w:b/>
        <w:i w:val="0"/>
        <w:color w:val="0090FA"/>
        <w:sz w:val="24"/>
        <w:u w:color="0090FA"/>
      </w:rPr>
    </w:lvl>
    <w:lvl w:ilvl="1" w:tplc="040C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5" w15:restartNumberingAfterBreak="0">
    <w:nsid w:val="465F727B"/>
    <w:multiLevelType w:val="hybridMultilevel"/>
    <w:tmpl w:val="5B0E9AFC"/>
    <w:lvl w:ilvl="0" w:tplc="040C000F">
      <w:start w:val="1"/>
      <w:numFmt w:val="decimal"/>
      <w:lvlText w:val="%1."/>
      <w:lvlJc w:val="left"/>
      <w:pPr>
        <w:ind w:left="2007" w:hanging="360"/>
      </w:pPr>
    </w:lvl>
    <w:lvl w:ilvl="1" w:tplc="040C0019" w:tentative="1">
      <w:start w:val="1"/>
      <w:numFmt w:val="lowerLetter"/>
      <w:lvlText w:val="%2."/>
      <w:lvlJc w:val="left"/>
      <w:pPr>
        <w:ind w:left="2727" w:hanging="360"/>
      </w:pPr>
    </w:lvl>
    <w:lvl w:ilvl="2" w:tplc="040C001B" w:tentative="1">
      <w:start w:val="1"/>
      <w:numFmt w:val="lowerRoman"/>
      <w:lvlText w:val="%3."/>
      <w:lvlJc w:val="right"/>
      <w:pPr>
        <w:ind w:left="3447" w:hanging="180"/>
      </w:pPr>
    </w:lvl>
    <w:lvl w:ilvl="3" w:tplc="040C000F" w:tentative="1">
      <w:start w:val="1"/>
      <w:numFmt w:val="decimal"/>
      <w:lvlText w:val="%4."/>
      <w:lvlJc w:val="left"/>
      <w:pPr>
        <w:ind w:left="4167" w:hanging="360"/>
      </w:pPr>
    </w:lvl>
    <w:lvl w:ilvl="4" w:tplc="040C0019" w:tentative="1">
      <w:start w:val="1"/>
      <w:numFmt w:val="lowerLetter"/>
      <w:lvlText w:val="%5."/>
      <w:lvlJc w:val="left"/>
      <w:pPr>
        <w:ind w:left="4887" w:hanging="360"/>
      </w:pPr>
    </w:lvl>
    <w:lvl w:ilvl="5" w:tplc="040C001B" w:tentative="1">
      <w:start w:val="1"/>
      <w:numFmt w:val="lowerRoman"/>
      <w:lvlText w:val="%6."/>
      <w:lvlJc w:val="right"/>
      <w:pPr>
        <w:ind w:left="5607" w:hanging="180"/>
      </w:pPr>
    </w:lvl>
    <w:lvl w:ilvl="6" w:tplc="040C000F" w:tentative="1">
      <w:start w:val="1"/>
      <w:numFmt w:val="decimal"/>
      <w:lvlText w:val="%7."/>
      <w:lvlJc w:val="left"/>
      <w:pPr>
        <w:ind w:left="6327" w:hanging="360"/>
      </w:pPr>
    </w:lvl>
    <w:lvl w:ilvl="7" w:tplc="040C0019" w:tentative="1">
      <w:start w:val="1"/>
      <w:numFmt w:val="lowerLetter"/>
      <w:lvlText w:val="%8."/>
      <w:lvlJc w:val="left"/>
      <w:pPr>
        <w:ind w:left="7047" w:hanging="360"/>
      </w:pPr>
    </w:lvl>
    <w:lvl w:ilvl="8" w:tplc="040C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6" w15:restartNumberingAfterBreak="0">
    <w:nsid w:val="485E6F34"/>
    <w:multiLevelType w:val="hybridMultilevel"/>
    <w:tmpl w:val="E9F878A2"/>
    <w:lvl w:ilvl="0" w:tplc="040C000F">
      <w:start w:val="1"/>
      <w:numFmt w:val="decimal"/>
      <w:lvlText w:val="%1."/>
      <w:lvlJc w:val="left"/>
      <w:pPr>
        <w:ind w:left="1287" w:hanging="360"/>
      </w:p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B4F4908"/>
    <w:multiLevelType w:val="hybridMultilevel"/>
    <w:tmpl w:val="53A8AEE4"/>
    <w:lvl w:ilvl="0" w:tplc="158605D0">
      <w:numFmt w:val="bullet"/>
      <w:lvlText w:val="-"/>
      <w:lvlJc w:val="left"/>
      <w:pPr>
        <w:ind w:left="1776" w:hanging="360"/>
      </w:pPr>
      <w:rPr>
        <w:rFonts w:ascii="Arial Narrow" w:eastAsiaTheme="minorHAnsi" w:hAnsi="Arial Narrow" w:cstheme="minorBidi" w:hint="default"/>
        <w:color w:val="00B0F0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4BB224DE"/>
    <w:multiLevelType w:val="multilevel"/>
    <w:tmpl w:val="E5709C0A"/>
    <w:lvl w:ilvl="0">
      <w:start w:val="1"/>
      <w:numFmt w:val="decimal"/>
      <w:pStyle w:val="Titre1"/>
      <w:lvlText w:val="%1."/>
      <w:lvlJc w:val="left"/>
      <w:pPr>
        <w:ind w:left="2912" w:hanging="360"/>
      </w:pPr>
      <w:rPr>
        <w:rFonts w:hint="default"/>
      </w:rPr>
    </w:lvl>
    <w:lvl w:ilvl="1">
      <w:start w:val="1"/>
      <w:numFmt w:val="decimal"/>
      <w:pStyle w:val="Titre2"/>
      <w:isLgl/>
      <w:lvlText w:val="%1.%2."/>
      <w:lvlJc w:val="left"/>
      <w:pPr>
        <w:ind w:left="503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itre3"/>
      <w:isLgl/>
      <w:lvlText w:val="%1.%2.%3."/>
      <w:lvlJc w:val="left"/>
      <w:pPr>
        <w:ind w:left="5540" w:hanging="720"/>
      </w:pPr>
      <w:rPr>
        <w:rFonts w:hint="default"/>
      </w:rPr>
    </w:lvl>
    <w:lvl w:ilvl="3">
      <w:start w:val="1"/>
      <w:numFmt w:val="decimal"/>
      <w:pStyle w:val="Titre4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4CEA72AB"/>
    <w:multiLevelType w:val="multilevel"/>
    <w:tmpl w:val="D00E1FC0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4E4A3394"/>
    <w:multiLevelType w:val="hybridMultilevel"/>
    <w:tmpl w:val="F06045B2"/>
    <w:lvl w:ilvl="0" w:tplc="ACCC8A2C">
      <w:start w:val="5"/>
      <w:numFmt w:val="bullet"/>
      <w:pStyle w:val="TABPUCE1"/>
      <w:lvlText w:val=""/>
      <w:lvlJc w:val="left"/>
      <w:pPr>
        <w:ind w:left="1287" w:hanging="360"/>
      </w:pPr>
      <w:rPr>
        <w:rFonts w:ascii="Wingdings" w:hAnsi="Wingdings" w:cs="Times New Roman" w:hint="default"/>
        <w:b/>
        <w:sz w:val="20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C4A5B93"/>
    <w:multiLevelType w:val="hybridMultilevel"/>
    <w:tmpl w:val="E2DCB3AE"/>
    <w:lvl w:ilvl="0" w:tplc="040C000F">
      <w:start w:val="1"/>
      <w:numFmt w:val="decimal"/>
      <w:lvlText w:val="%1."/>
      <w:lvlJc w:val="left"/>
      <w:pPr>
        <w:ind w:left="1287" w:hanging="360"/>
      </w:p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5F6C7F7D"/>
    <w:multiLevelType w:val="hybridMultilevel"/>
    <w:tmpl w:val="2944622A"/>
    <w:lvl w:ilvl="0" w:tplc="3AE8674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32711A"/>
    <w:multiLevelType w:val="multilevel"/>
    <w:tmpl w:val="C186C990"/>
    <w:lvl w:ilvl="0">
      <w:start w:val="1"/>
      <w:numFmt w:val="bullet"/>
      <w:pStyle w:val="Puce10"/>
      <w:lvlText w:val=""/>
      <w:lvlJc w:val="left"/>
      <w:pPr>
        <w:ind w:left="1287" w:hanging="360"/>
      </w:pPr>
      <w:rPr>
        <w:rFonts w:ascii="Wingdings" w:hAnsi="Wingdings" w:hint="default"/>
        <w:b/>
        <w:color w:val="0090FA"/>
        <w:sz w:val="28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56E4FF9"/>
    <w:multiLevelType w:val="hybridMultilevel"/>
    <w:tmpl w:val="BBF2B752"/>
    <w:lvl w:ilvl="0" w:tplc="627EEFCC">
      <w:start w:val="1"/>
      <w:numFmt w:val="decimal"/>
      <w:lvlText w:val="ANNEXE %1"/>
      <w:lvlJc w:val="left"/>
      <w:pPr>
        <w:ind w:left="1440" w:hanging="360"/>
      </w:pPr>
      <w:rPr>
        <w:rFonts w:hint="default"/>
      </w:rPr>
    </w:lvl>
    <w:lvl w:ilvl="1" w:tplc="37146896">
      <w:start w:val="1"/>
      <w:numFmt w:val="decimal"/>
      <w:pStyle w:val="ANNEXE"/>
      <w:lvlText w:val="ANNEXE %2"/>
      <w:lvlJc w:val="left"/>
      <w:pPr>
        <w:ind w:left="277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1940CB"/>
    <w:multiLevelType w:val="hybridMultilevel"/>
    <w:tmpl w:val="7EF04BF4"/>
    <w:lvl w:ilvl="0" w:tplc="55446E66">
      <w:start w:val="1"/>
      <w:numFmt w:val="bullet"/>
      <w:pStyle w:val="SOMQ06Puce1"/>
      <w:lvlText w:val=""/>
      <w:lvlPicBulletId w:val="1"/>
      <w:lvlJc w:val="left"/>
      <w:pPr>
        <w:ind w:left="1068" w:hanging="360"/>
      </w:pPr>
      <w:rPr>
        <w:rFonts w:ascii="Symbol" w:hAnsi="Symbol" w:hint="default"/>
        <w:b/>
        <w:color w:val="auto"/>
        <w:sz w:val="28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8"/>
  </w:num>
  <w:num w:numId="3">
    <w:abstractNumId w:val="23"/>
  </w:num>
  <w:num w:numId="4">
    <w:abstractNumId w:val="10"/>
  </w:num>
  <w:num w:numId="5">
    <w:abstractNumId w:val="1"/>
  </w:num>
  <w:num w:numId="6">
    <w:abstractNumId w:val="3"/>
  </w:num>
  <w:num w:numId="7">
    <w:abstractNumId w:val="2"/>
  </w:num>
  <w:num w:numId="8">
    <w:abstractNumId w:val="20"/>
  </w:num>
  <w:num w:numId="9">
    <w:abstractNumId w:val="13"/>
  </w:num>
  <w:num w:numId="10">
    <w:abstractNumId w:val="14"/>
  </w:num>
  <w:num w:numId="11">
    <w:abstractNumId w:val="11"/>
  </w:num>
  <w:num w:numId="12">
    <w:abstractNumId w:val="7"/>
  </w:num>
  <w:num w:numId="13">
    <w:abstractNumId w:val="7"/>
  </w:num>
  <w:num w:numId="14">
    <w:abstractNumId w:val="7"/>
  </w:num>
  <w:num w:numId="15">
    <w:abstractNumId w:val="17"/>
  </w:num>
  <w:num w:numId="16">
    <w:abstractNumId w:val="4"/>
  </w:num>
  <w:num w:numId="17">
    <w:abstractNumId w:val="5"/>
  </w:num>
  <w:num w:numId="18">
    <w:abstractNumId w:val="8"/>
  </w:num>
  <w:num w:numId="1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</w:num>
  <w:num w:numId="2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8"/>
  </w:num>
  <w:num w:numId="23">
    <w:abstractNumId w:val="25"/>
  </w:num>
  <w:num w:numId="24">
    <w:abstractNumId w:val="7"/>
  </w:num>
  <w:num w:numId="25">
    <w:abstractNumId w:val="18"/>
  </w:num>
  <w:num w:numId="26">
    <w:abstractNumId w:val="7"/>
  </w:num>
  <w:num w:numId="27">
    <w:abstractNumId w:val="7"/>
  </w:num>
  <w:num w:numId="28">
    <w:abstractNumId w:val="0"/>
  </w:num>
  <w:num w:numId="29">
    <w:abstractNumId w:val="18"/>
  </w:num>
  <w:num w:numId="30">
    <w:abstractNumId w:val="19"/>
  </w:num>
  <w:num w:numId="31">
    <w:abstractNumId w:val="24"/>
  </w:num>
  <w:num w:numId="32">
    <w:abstractNumId w:val="12"/>
  </w:num>
  <w:num w:numId="33">
    <w:abstractNumId w:val="9"/>
  </w:num>
  <w:num w:numId="34">
    <w:abstractNumId w:val="6"/>
  </w:num>
  <w:num w:numId="35">
    <w:abstractNumId w:val="21"/>
  </w:num>
  <w:num w:numId="36">
    <w:abstractNumId w:val="16"/>
  </w:num>
  <w:num w:numId="37">
    <w:abstractNumId w:val="15"/>
  </w:num>
  <w:num w:numId="38">
    <w:abstractNumId w:val="22"/>
  </w:num>
  <w:num w:numId="3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8"/>
  </w:num>
  <w:num w:numId="4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attachedTemplate r:id="rId1"/>
  <w:defaultTabStop w:val="708"/>
  <w:hyphenationZone w:val="425"/>
  <w:clickAndTypeStyle w:val="SOMQ1Paragraphe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867"/>
    <w:rsid w:val="00021939"/>
    <w:rsid w:val="000226D4"/>
    <w:rsid w:val="00033EB7"/>
    <w:rsid w:val="0003412F"/>
    <w:rsid w:val="00036768"/>
    <w:rsid w:val="00040B31"/>
    <w:rsid w:val="00043668"/>
    <w:rsid w:val="00046205"/>
    <w:rsid w:val="000517E5"/>
    <w:rsid w:val="00060599"/>
    <w:rsid w:val="00060A79"/>
    <w:rsid w:val="00061956"/>
    <w:rsid w:val="00065EE1"/>
    <w:rsid w:val="00072151"/>
    <w:rsid w:val="00077C96"/>
    <w:rsid w:val="00080930"/>
    <w:rsid w:val="00086A54"/>
    <w:rsid w:val="00092D68"/>
    <w:rsid w:val="00095027"/>
    <w:rsid w:val="000A1EE6"/>
    <w:rsid w:val="000A4591"/>
    <w:rsid w:val="000A4CE5"/>
    <w:rsid w:val="000A72DE"/>
    <w:rsid w:val="000B053B"/>
    <w:rsid w:val="000B2ACC"/>
    <w:rsid w:val="000B44AD"/>
    <w:rsid w:val="000B7200"/>
    <w:rsid w:val="000B760F"/>
    <w:rsid w:val="000C1FE1"/>
    <w:rsid w:val="000C3772"/>
    <w:rsid w:val="000C4B76"/>
    <w:rsid w:val="000C539C"/>
    <w:rsid w:val="000E0088"/>
    <w:rsid w:val="000E5572"/>
    <w:rsid w:val="000E5892"/>
    <w:rsid w:val="000E7215"/>
    <w:rsid w:val="000F42E2"/>
    <w:rsid w:val="000F4EF8"/>
    <w:rsid w:val="0010080B"/>
    <w:rsid w:val="00105F36"/>
    <w:rsid w:val="00112EBA"/>
    <w:rsid w:val="00117DF6"/>
    <w:rsid w:val="001255B9"/>
    <w:rsid w:val="00125B7A"/>
    <w:rsid w:val="001300C3"/>
    <w:rsid w:val="001335DF"/>
    <w:rsid w:val="00147E7D"/>
    <w:rsid w:val="00150C1D"/>
    <w:rsid w:val="00154812"/>
    <w:rsid w:val="00163911"/>
    <w:rsid w:val="0017096E"/>
    <w:rsid w:val="00175694"/>
    <w:rsid w:val="001759DE"/>
    <w:rsid w:val="0018363A"/>
    <w:rsid w:val="001912A1"/>
    <w:rsid w:val="00197894"/>
    <w:rsid w:val="001B05E2"/>
    <w:rsid w:val="001B4363"/>
    <w:rsid w:val="001C0DB0"/>
    <w:rsid w:val="001C77FB"/>
    <w:rsid w:val="001D2DE1"/>
    <w:rsid w:val="001D5DDB"/>
    <w:rsid w:val="001D607C"/>
    <w:rsid w:val="001E1272"/>
    <w:rsid w:val="001F1582"/>
    <w:rsid w:val="0020041C"/>
    <w:rsid w:val="00210693"/>
    <w:rsid w:val="00213214"/>
    <w:rsid w:val="00215766"/>
    <w:rsid w:val="00217C88"/>
    <w:rsid w:val="00217C8C"/>
    <w:rsid w:val="002240CB"/>
    <w:rsid w:val="0022799A"/>
    <w:rsid w:val="00227B90"/>
    <w:rsid w:val="002306FB"/>
    <w:rsid w:val="00233FBF"/>
    <w:rsid w:val="00234254"/>
    <w:rsid w:val="00235486"/>
    <w:rsid w:val="002507EB"/>
    <w:rsid w:val="00253075"/>
    <w:rsid w:val="002567B1"/>
    <w:rsid w:val="0026197D"/>
    <w:rsid w:val="0026399D"/>
    <w:rsid w:val="00267A45"/>
    <w:rsid w:val="00277143"/>
    <w:rsid w:val="002858A9"/>
    <w:rsid w:val="00294D5D"/>
    <w:rsid w:val="0029506B"/>
    <w:rsid w:val="00295CBB"/>
    <w:rsid w:val="002A09DD"/>
    <w:rsid w:val="002A25CA"/>
    <w:rsid w:val="002A560D"/>
    <w:rsid w:val="002B074F"/>
    <w:rsid w:val="002B26E8"/>
    <w:rsid w:val="002C022D"/>
    <w:rsid w:val="002C043A"/>
    <w:rsid w:val="002C3822"/>
    <w:rsid w:val="002C4B01"/>
    <w:rsid w:val="002C4BB3"/>
    <w:rsid w:val="002C7481"/>
    <w:rsid w:val="002C7C09"/>
    <w:rsid w:val="002E1A68"/>
    <w:rsid w:val="002E32B9"/>
    <w:rsid w:val="002E7C1C"/>
    <w:rsid w:val="002F33FC"/>
    <w:rsid w:val="002F673A"/>
    <w:rsid w:val="00302059"/>
    <w:rsid w:val="003058A1"/>
    <w:rsid w:val="0030728E"/>
    <w:rsid w:val="003137D3"/>
    <w:rsid w:val="00325B30"/>
    <w:rsid w:val="003310C1"/>
    <w:rsid w:val="00337BC3"/>
    <w:rsid w:val="00337FFD"/>
    <w:rsid w:val="0036280F"/>
    <w:rsid w:val="003638B2"/>
    <w:rsid w:val="0036412C"/>
    <w:rsid w:val="00364B8A"/>
    <w:rsid w:val="00371974"/>
    <w:rsid w:val="00382097"/>
    <w:rsid w:val="00393946"/>
    <w:rsid w:val="00395FC0"/>
    <w:rsid w:val="003A2C2F"/>
    <w:rsid w:val="003A6CD1"/>
    <w:rsid w:val="003B0044"/>
    <w:rsid w:val="003B64C7"/>
    <w:rsid w:val="003C00E9"/>
    <w:rsid w:val="003C2693"/>
    <w:rsid w:val="003C357C"/>
    <w:rsid w:val="003C50C3"/>
    <w:rsid w:val="003C60AB"/>
    <w:rsid w:val="003E27D3"/>
    <w:rsid w:val="003F11DE"/>
    <w:rsid w:val="003F3249"/>
    <w:rsid w:val="003F3EE2"/>
    <w:rsid w:val="003F6AB5"/>
    <w:rsid w:val="003F7742"/>
    <w:rsid w:val="004175C7"/>
    <w:rsid w:val="00423316"/>
    <w:rsid w:val="00434B07"/>
    <w:rsid w:val="00441CE6"/>
    <w:rsid w:val="0044204D"/>
    <w:rsid w:val="004428FF"/>
    <w:rsid w:val="0044605E"/>
    <w:rsid w:val="0044627D"/>
    <w:rsid w:val="0044661F"/>
    <w:rsid w:val="00446D78"/>
    <w:rsid w:val="004512BD"/>
    <w:rsid w:val="004542B6"/>
    <w:rsid w:val="00456035"/>
    <w:rsid w:val="00466DE4"/>
    <w:rsid w:val="0047587F"/>
    <w:rsid w:val="00477E30"/>
    <w:rsid w:val="00484E42"/>
    <w:rsid w:val="00485197"/>
    <w:rsid w:val="004868CA"/>
    <w:rsid w:val="00493629"/>
    <w:rsid w:val="004962B8"/>
    <w:rsid w:val="004B2A3E"/>
    <w:rsid w:val="004B5B7D"/>
    <w:rsid w:val="004C6D43"/>
    <w:rsid w:val="004C7703"/>
    <w:rsid w:val="004D044D"/>
    <w:rsid w:val="004D17FC"/>
    <w:rsid w:val="004D2308"/>
    <w:rsid w:val="004D6708"/>
    <w:rsid w:val="004E5A3F"/>
    <w:rsid w:val="004E61BA"/>
    <w:rsid w:val="004E7B1C"/>
    <w:rsid w:val="004E7FB3"/>
    <w:rsid w:val="004F3CC6"/>
    <w:rsid w:val="004F49CA"/>
    <w:rsid w:val="004F5534"/>
    <w:rsid w:val="004F744A"/>
    <w:rsid w:val="00504FDC"/>
    <w:rsid w:val="00506EB1"/>
    <w:rsid w:val="00516A3D"/>
    <w:rsid w:val="0051723C"/>
    <w:rsid w:val="00520BD3"/>
    <w:rsid w:val="00521AE5"/>
    <w:rsid w:val="00521EBE"/>
    <w:rsid w:val="00522556"/>
    <w:rsid w:val="00526F26"/>
    <w:rsid w:val="0053765F"/>
    <w:rsid w:val="00543A09"/>
    <w:rsid w:val="0054408C"/>
    <w:rsid w:val="00550E5F"/>
    <w:rsid w:val="005526F4"/>
    <w:rsid w:val="0055375F"/>
    <w:rsid w:val="0056760E"/>
    <w:rsid w:val="00575A7A"/>
    <w:rsid w:val="00581BD6"/>
    <w:rsid w:val="005830D8"/>
    <w:rsid w:val="0058387F"/>
    <w:rsid w:val="00593B8D"/>
    <w:rsid w:val="005942C4"/>
    <w:rsid w:val="0059466A"/>
    <w:rsid w:val="005C08C0"/>
    <w:rsid w:val="005C26C0"/>
    <w:rsid w:val="005C4E36"/>
    <w:rsid w:val="005D2359"/>
    <w:rsid w:val="005D6EA5"/>
    <w:rsid w:val="005E0076"/>
    <w:rsid w:val="005E452C"/>
    <w:rsid w:val="005F2211"/>
    <w:rsid w:val="005F2FD1"/>
    <w:rsid w:val="005F60C3"/>
    <w:rsid w:val="00600DCD"/>
    <w:rsid w:val="00614566"/>
    <w:rsid w:val="00620205"/>
    <w:rsid w:val="00626A50"/>
    <w:rsid w:val="00630E00"/>
    <w:rsid w:val="00635298"/>
    <w:rsid w:val="00637870"/>
    <w:rsid w:val="0064011A"/>
    <w:rsid w:val="006434A4"/>
    <w:rsid w:val="006434C6"/>
    <w:rsid w:val="00652DF4"/>
    <w:rsid w:val="00655D0C"/>
    <w:rsid w:val="00656B79"/>
    <w:rsid w:val="00663ED8"/>
    <w:rsid w:val="006646DE"/>
    <w:rsid w:val="00665A0E"/>
    <w:rsid w:val="0067113E"/>
    <w:rsid w:val="0067424C"/>
    <w:rsid w:val="00674A1D"/>
    <w:rsid w:val="006766CE"/>
    <w:rsid w:val="00676C04"/>
    <w:rsid w:val="00683635"/>
    <w:rsid w:val="006A2159"/>
    <w:rsid w:val="006A231E"/>
    <w:rsid w:val="006A3E6E"/>
    <w:rsid w:val="006A7432"/>
    <w:rsid w:val="006B7674"/>
    <w:rsid w:val="006C2309"/>
    <w:rsid w:val="006C6BF8"/>
    <w:rsid w:val="006D0CD9"/>
    <w:rsid w:val="006D1619"/>
    <w:rsid w:val="006D469E"/>
    <w:rsid w:val="006E69B6"/>
    <w:rsid w:val="006F3A07"/>
    <w:rsid w:val="006F441C"/>
    <w:rsid w:val="006F64F3"/>
    <w:rsid w:val="00715BE1"/>
    <w:rsid w:val="0073126D"/>
    <w:rsid w:val="0073430F"/>
    <w:rsid w:val="00735898"/>
    <w:rsid w:val="0074457B"/>
    <w:rsid w:val="00744996"/>
    <w:rsid w:val="00744A63"/>
    <w:rsid w:val="007534D1"/>
    <w:rsid w:val="00753CC3"/>
    <w:rsid w:val="00754E81"/>
    <w:rsid w:val="007677B1"/>
    <w:rsid w:val="00773E58"/>
    <w:rsid w:val="00774229"/>
    <w:rsid w:val="00774FFB"/>
    <w:rsid w:val="00781205"/>
    <w:rsid w:val="00793190"/>
    <w:rsid w:val="00796A20"/>
    <w:rsid w:val="007A1449"/>
    <w:rsid w:val="007B0A18"/>
    <w:rsid w:val="007B328B"/>
    <w:rsid w:val="007B4E43"/>
    <w:rsid w:val="007C33AE"/>
    <w:rsid w:val="007C379D"/>
    <w:rsid w:val="007C772F"/>
    <w:rsid w:val="007D3547"/>
    <w:rsid w:val="007E0CC8"/>
    <w:rsid w:val="007E3892"/>
    <w:rsid w:val="007E3A8F"/>
    <w:rsid w:val="007F26EE"/>
    <w:rsid w:val="007F372A"/>
    <w:rsid w:val="007F7B4E"/>
    <w:rsid w:val="00802C3D"/>
    <w:rsid w:val="00803555"/>
    <w:rsid w:val="00805B45"/>
    <w:rsid w:val="0081677E"/>
    <w:rsid w:val="00817688"/>
    <w:rsid w:val="008232BD"/>
    <w:rsid w:val="00825B90"/>
    <w:rsid w:val="00826FB0"/>
    <w:rsid w:val="00833385"/>
    <w:rsid w:val="0083344A"/>
    <w:rsid w:val="0083639B"/>
    <w:rsid w:val="008377D2"/>
    <w:rsid w:val="008429DE"/>
    <w:rsid w:val="00854D75"/>
    <w:rsid w:val="00856378"/>
    <w:rsid w:val="008625FA"/>
    <w:rsid w:val="00864BFE"/>
    <w:rsid w:val="00867ED8"/>
    <w:rsid w:val="008755AE"/>
    <w:rsid w:val="008764B5"/>
    <w:rsid w:val="008820CD"/>
    <w:rsid w:val="008844F5"/>
    <w:rsid w:val="008A2C0E"/>
    <w:rsid w:val="008A4033"/>
    <w:rsid w:val="008A6A85"/>
    <w:rsid w:val="008A7CE5"/>
    <w:rsid w:val="008B30CC"/>
    <w:rsid w:val="008B3C97"/>
    <w:rsid w:val="008B5C61"/>
    <w:rsid w:val="008B6A36"/>
    <w:rsid w:val="008C0D82"/>
    <w:rsid w:val="008C2B99"/>
    <w:rsid w:val="008C4691"/>
    <w:rsid w:val="008C6331"/>
    <w:rsid w:val="008C7087"/>
    <w:rsid w:val="008D7F99"/>
    <w:rsid w:val="008E1E04"/>
    <w:rsid w:val="008E1FF1"/>
    <w:rsid w:val="008E5BD9"/>
    <w:rsid w:val="008E6ECC"/>
    <w:rsid w:val="008F57B2"/>
    <w:rsid w:val="009034B5"/>
    <w:rsid w:val="009050CC"/>
    <w:rsid w:val="00911AD2"/>
    <w:rsid w:val="00915D77"/>
    <w:rsid w:val="00916FDF"/>
    <w:rsid w:val="009224F8"/>
    <w:rsid w:val="009233C9"/>
    <w:rsid w:val="00923B57"/>
    <w:rsid w:val="0092760C"/>
    <w:rsid w:val="009330CB"/>
    <w:rsid w:val="009344FE"/>
    <w:rsid w:val="00935B17"/>
    <w:rsid w:val="00941240"/>
    <w:rsid w:val="00955CE1"/>
    <w:rsid w:val="00955FB2"/>
    <w:rsid w:val="00956C18"/>
    <w:rsid w:val="00971EB5"/>
    <w:rsid w:val="00976CA1"/>
    <w:rsid w:val="009817FB"/>
    <w:rsid w:val="00982E1A"/>
    <w:rsid w:val="009852D6"/>
    <w:rsid w:val="00993CF5"/>
    <w:rsid w:val="009941F6"/>
    <w:rsid w:val="00997452"/>
    <w:rsid w:val="009A200F"/>
    <w:rsid w:val="009A379B"/>
    <w:rsid w:val="009A72C5"/>
    <w:rsid w:val="009B2A2A"/>
    <w:rsid w:val="009C2737"/>
    <w:rsid w:val="009D4748"/>
    <w:rsid w:val="009E1D52"/>
    <w:rsid w:val="009E5343"/>
    <w:rsid w:val="009E7C5D"/>
    <w:rsid w:val="009F3AD9"/>
    <w:rsid w:val="009F6712"/>
    <w:rsid w:val="009F76BE"/>
    <w:rsid w:val="00A01A87"/>
    <w:rsid w:val="00A06B18"/>
    <w:rsid w:val="00A177FC"/>
    <w:rsid w:val="00A26D41"/>
    <w:rsid w:val="00A362E8"/>
    <w:rsid w:val="00A4195F"/>
    <w:rsid w:val="00A421F6"/>
    <w:rsid w:val="00A44DC7"/>
    <w:rsid w:val="00A47B88"/>
    <w:rsid w:val="00A63F28"/>
    <w:rsid w:val="00A67F7E"/>
    <w:rsid w:val="00A70317"/>
    <w:rsid w:val="00A83C1B"/>
    <w:rsid w:val="00A84167"/>
    <w:rsid w:val="00A84CAD"/>
    <w:rsid w:val="00A90E9C"/>
    <w:rsid w:val="00AA5B93"/>
    <w:rsid w:val="00AB1BAD"/>
    <w:rsid w:val="00AB3751"/>
    <w:rsid w:val="00AB461E"/>
    <w:rsid w:val="00AD0A70"/>
    <w:rsid w:val="00AD3DA1"/>
    <w:rsid w:val="00AD59D7"/>
    <w:rsid w:val="00AE32FC"/>
    <w:rsid w:val="00AE489F"/>
    <w:rsid w:val="00AF42F6"/>
    <w:rsid w:val="00AF54D8"/>
    <w:rsid w:val="00AF6313"/>
    <w:rsid w:val="00B05830"/>
    <w:rsid w:val="00B14E37"/>
    <w:rsid w:val="00B15EF0"/>
    <w:rsid w:val="00B20511"/>
    <w:rsid w:val="00B2379A"/>
    <w:rsid w:val="00B260E1"/>
    <w:rsid w:val="00B26831"/>
    <w:rsid w:val="00B33808"/>
    <w:rsid w:val="00B35720"/>
    <w:rsid w:val="00B37F34"/>
    <w:rsid w:val="00B42CE5"/>
    <w:rsid w:val="00B46E8D"/>
    <w:rsid w:val="00B57DE3"/>
    <w:rsid w:val="00B636A6"/>
    <w:rsid w:val="00B677A4"/>
    <w:rsid w:val="00B75C21"/>
    <w:rsid w:val="00B80B1F"/>
    <w:rsid w:val="00B85688"/>
    <w:rsid w:val="00B85E48"/>
    <w:rsid w:val="00B85E8E"/>
    <w:rsid w:val="00B861F4"/>
    <w:rsid w:val="00B9134A"/>
    <w:rsid w:val="00B92B04"/>
    <w:rsid w:val="00B9309E"/>
    <w:rsid w:val="00B96197"/>
    <w:rsid w:val="00B975CF"/>
    <w:rsid w:val="00BA15B3"/>
    <w:rsid w:val="00BA2A03"/>
    <w:rsid w:val="00BB1466"/>
    <w:rsid w:val="00BB2D9A"/>
    <w:rsid w:val="00BB477B"/>
    <w:rsid w:val="00BC0592"/>
    <w:rsid w:val="00BD00A7"/>
    <w:rsid w:val="00BD237B"/>
    <w:rsid w:val="00BF1BF7"/>
    <w:rsid w:val="00BF1D3B"/>
    <w:rsid w:val="00BF212C"/>
    <w:rsid w:val="00C006FD"/>
    <w:rsid w:val="00C04148"/>
    <w:rsid w:val="00C0513F"/>
    <w:rsid w:val="00C104B7"/>
    <w:rsid w:val="00C13DBD"/>
    <w:rsid w:val="00C2288E"/>
    <w:rsid w:val="00C27822"/>
    <w:rsid w:val="00C30139"/>
    <w:rsid w:val="00C30C8B"/>
    <w:rsid w:val="00C358F4"/>
    <w:rsid w:val="00C35E2F"/>
    <w:rsid w:val="00C40744"/>
    <w:rsid w:val="00C43EF8"/>
    <w:rsid w:val="00C44EE7"/>
    <w:rsid w:val="00C454F6"/>
    <w:rsid w:val="00C4739D"/>
    <w:rsid w:val="00C50BC1"/>
    <w:rsid w:val="00C50D99"/>
    <w:rsid w:val="00C60C0C"/>
    <w:rsid w:val="00C616E2"/>
    <w:rsid w:val="00C65614"/>
    <w:rsid w:val="00C66756"/>
    <w:rsid w:val="00C66B0D"/>
    <w:rsid w:val="00C73A45"/>
    <w:rsid w:val="00C73CD3"/>
    <w:rsid w:val="00C74B69"/>
    <w:rsid w:val="00C75CFA"/>
    <w:rsid w:val="00C77A70"/>
    <w:rsid w:val="00C81E63"/>
    <w:rsid w:val="00C90E3A"/>
    <w:rsid w:val="00C92EFC"/>
    <w:rsid w:val="00C93ADA"/>
    <w:rsid w:val="00CA584E"/>
    <w:rsid w:val="00CA73AD"/>
    <w:rsid w:val="00CB262E"/>
    <w:rsid w:val="00CB5FF2"/>
    <w:rsid w:val="00CC475A"/>
    <w:rsid w:val="00CC4EC4"/>
    <w:rsid w:val="00CC4F49"/>
    <w:rsid w:val="00CD19FC"/>
    <w:rsid w:val="00CE6A91"/>
    <w:rsid w:val="00CF14C5"/>
    <w:rsid w:val="00CF7A50"/>
    <w:rsid w:val="00D150A5"/>
    <w:rsid w:val="00D17321"/>
    <w:rsid w:val="00D236C4"/>
    <w:rsid w:val="00D32353"/>
    <w:rsid w:val="00D40867"/>
    <w:rsid w:val="00D41AE4"/>
    <w:rsid w:val="00D41F6C"/>
    <w:rsid w:val="00D43B21"/>
    <w:rsid w:val="00D44EC5"/>
    <w:rsid w:val="00D45BC5"/>
    <w:rsid w:val="00D5278F"/>
    <w:rsid w:val="00D56523"/>
    <w:rsid w:val="00D56C1E"/>
    <w:rsid w:val="00D600B7"/>
    <w:rsid w:val="00D659E3"/>
    <w:rsid w:val="00D65A1D"/>
    <w:rsid w:val="00D733A3"/>
    <w:rsid w:val="00D8080E"/>
    <w:rsid w:val="00D845E5"/>
    <w:rsid w:val="00D87E2E"/>
    <w:rsid w:val="00D959DE"/>
    <w:rsid w:val="00DA247E"/>
    <w:rsid w:val="00DB56EE"/>
    <w:rsid w:val="00DC0117"/>
    <w:rsid w:val="00DC0236"/>
    <w:rsid w:val="00DC082A"/>
    <w:rsid w:val="00DC128E"/>
    <w:rsid w:val="00DC136F"/>
    <w:rsid w:val="00DD2BCB"/>
    <w:rsid w:val="00DD4282"/>
    <w:rsid w:val="00DD6A06"/>
    <w:rsid w:val="00DF76D6"/>
    <w:rsid w:val="00E004B1"/>
    <w:rsid w:val="00E065DD"/>
    <w:rsid w:val="00E11CD2"/>
    <w:rsid w:val="00E12177"/>
    <w:rsid w:val="00E133D9"/>
    <w:rsid w:val="00E168B5"/>
    <w:rsid w:val="00E26650"/>
    <w:rsid w:val="00E33B61"/>
    <w:rsid w:val="00E41FD3"/>
    <w:rsid w:val="00E567F3"/>
    <w:rsid w:val="00E631E2"/>
    <w:rsid w:val="00E647FC"/>
    <w:rsid w:val="00E934FB"/>
    <w:rsid w:val="00E95176"/>
    <w:rsid w:val="00EA6D8A"/>
    <w:rsid w:val="00EB5CE8"/>
    <w:rsid w:val="00EB7AD2"/>
    <w:rsid w:val="00EC0B04"/>
    <w:rsid w:val="00EC1C1C"/>
    <w:rsid w:val="00EC3FA8"/>
    <w:rsid w:val="00EC5E12"/>
    <w:rsid w:val="00ED0359"/>
    <w:rsid w:val="00ED56A4"/>
    <w:rsid w:val="00EE0E64"/>
    <w:rsid w:val="00EE1B43"/>
    <w:rsid w:val="00EE2577"/>
    <w:rsid w:val="00EF045D"/>
    <w:rsid w:val="00F00D85"/>
    <w:rsid w:val="00F05F6B"/>
    <w:rsid w:val="00F07C3D"/>
    <w:rsid w:val="00F12D94"/>
    <w:rsid w:val="00F16C58"/>
    <w:rsid w:val="00F20365"/>
    <w:rsid w:val="00F22693"/>
    <w:rsid w:val="00F24DE4"/>
    <w:rsid w:val="00F271D5"/>
    <w:rsid w:val="00F27BC2"/>
    <w:rsid w:val="00F31233"/>
    <w:rsid w:val="00F345FB"/>
    <w:rsid w:val="00F3753B"/>
    <w:rsid w:val="00F445DA"/>
    <w:rsid w:val="00F5079C"/>
    <w:rsid w:val="00F53BFE"/>
    <w:rsid w:val="00F558B6"/>
    <w:rsid w:val="00F6448C"/>
    <w:rsid w:val="00F67AE3"/>
    <w:rsid w:val="00F724D3"/>
    <w:rsid w:val="00F7735C"/>
    <w:rsid w:val="00F811ED"/>
    <w:rsid w:val="00F82F80"/>
    <w:rsid w:val="00F8431F"/>
    <w:rsid w:val="00F87C9F"/>
    <w:rsid w:val="00F9134D"/>
    <w:rsid w:val="00F91BA4"/>
    <w:rsid w:val="00F94577"/>
    <w:rsid w:val="00FA29AB"/>
    <w:rsid w:val="00FB3168"/>
    <w:rsid w:val="00FB696D"/>
    <w:rsid w:val="00FB731F"/>
    <w:rsid w:val="00FC6055"/>
    <w:rsid w:val="00FE27A3"/>
    <w:rsid w:val="00FE3B45"/>
    <w:rsid w:val="00FE3D9D"/>
    <w:rsid w:val="00FE7739"/>
    <w:rsid w:val="00FF18EF"/>
    <w:rsid w:val="00FF1B5D"/>
    <w:rsid w:val="00FF5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ED61875"/>
  <w15:chartTrackingRefBased/>
  <w15:docId w15:val="{C3897A7F-DC2D-40A2-9A9E-282233823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5EE1"/>
    <w:pPr>
      <w:jc w:val="both"/>
    </w:pPr>
    <w:rPr>
      <w:rFonts w:ascii="Arial" w:hAnsi="Arial"/>
    </w:rPr>
  </w:style>
  <w:style w:type="paragraph" w:styleId="Titre1">
    <w:name w:val="heading 1"/>
    <w:basedOn w:val="Paragraphedeliste"/>
    <w:next w:val="Normal"/>
    <w:link w:val="Titre1Car"/>
    <w:uiPriority w:val="9"/>
    <w:qFormat/>
    <w:rsid w:val="00A63F28"/>
    <w:pPr>
      <w:numPr>
        <w:numId w:val="2"/>
      </w:numPr>
      <w:spacing w:before="840" w:after="360" w:line="240" w:lineRule="auto"/>
      <w:ind w:left="1637"/>
      <w:contextualSpacing w:val="0"/>
      <w:outlineLvl w:val="0"/>
    </w:pPr>
    <w:rPr>
      <w:rFonts w:ascii="Arial Narrow" w:hAnsi="Arial Narrow" w:cs="Arial"/>
      <w:b/>
      <w:caps/>
      <w:color w:val="009EE0"/>
      <w:sz w:val="28"/>
    </w:rPr>
  </w:style>
  <w:style w:type="paragraph" w:styleId="Titre2">
    <w:name w:val="heading 2"/>
    <w:basedOn w:val="Paragraphedeliste"/>
    <w:next w:val="Normal"/>
    <w:link w:val="Titre2Car"/>
    <w:uiPriority w:val="9"/>
    <w:unhideWhenUsed/>
    <w:qFormat/>
    <w:rsid w:val="00ED56A4"/>
    <w:pPr>
      <w:numPr>
        <w:ilvl w:val="1"/>
        <w:numId w:val="2"/>
      </w:numPr>
      <w:spacing w:before="240" w:after="240" w:line="360" w:lineRule="auto"/>
      <w:ind w:left="426"/>
      <w:outlineLvl w:val="1"/>
    </w:pPr>
    <w:rPr>
      <w:rFonts w:ascii="Arial Narrow" w:hAnsi="Arial Narrow" w:cs="Arial"/>
      <w:b/>
      <w:smallCaps/>
      <w:color w:val="009EE0"/>
      <w:sz w:val="24"/>
    </w:rPr>
  </w:style>
  <w:style w:type="paragraph" w:styleId="Titre3">
    <w:name w:val="heading 3"/>
    <w:basedOn w:val="Paragraphedeliste"/>
    <w:next w:val="Normal"/>
    <w:link w:val="Titre3Car"/>
    <w:unhideWhenUsed/>
    <w:qFormat/>
    <w:rsid w:val="00F6448C"/>
    <w:pPr>
      <w:keepNext/>
      <w:numPr>
        <w:ilvl w:val="2"/>
        <w:numId w:val="2"/>
      </w:numPr>
      <w:spacing w:before="240" w:after="60" w:line="240" w:lineRule="auto"/>
      <w:ind w:left="851" w:hanging="709"/>
      <w:contextualSpacing w:val="0"/>
      <w:outlineLvl w:val="2"/>
    </w:pPr>
    <w:rPr>
      <w:rFonts w:cs="Arial"/>
      <w:color w:val="009EE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8E1E04"/>
    <w:pPr>
      <w:numPr>
        <w:ilvl w:val="3"/>
        <w:numId w:val="2"/>
      </w:numPr>
      <w:spacing w:before="120" w:after="0" w:line="240" w:lineRule="auto"/>
      <w:ind w:left="1559" w:hanging="646"/>
      <w:outlineLvl w:val="3"/>
    </w:pPr>
    <w:rPr>
      <w:rFonts w:ascii="Arial Narrow" w:hAnsi="Arial Narrow"/>
      <w:caps/>
      <w:color w:val="009EE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77C9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nhideWhenUsed/>
    <w:rsid w:val="00C43E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43EF8"/>
  </w:style>
  <w:style w:type="paragraph" w:styleId="Pieddepage">
    <w:name w:val="footer"/>
    <w:basedOn w:val="Normal"/>
    <w:link w:val="PieddepageCar"/>
    <w:unhideWhenUsed/>
    <w:rsid w:val="00C43E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rsid w:val="00C43EF8"/>
  </w:style>
  <w:style w:type="character" w:styleId="lev">
    <w:name w:val="Strong"/>
    <w:uiPriority w:val="22"/>
    <w:qFormat/>
    <w:rsid w:val="00A01A87"/>
    <w:rPr>
      <w:b/>
      <w:bCs/>
    </w:rPr>
  </w:style>
  <w:style w:type="paragraph" w:styleId="TM3">
    <w:name w:val="toc 3"/>
    <w:basedOn w:val="Normal"/>
    <w:next w:val="Normal"/>
    <w:autoRedefine/>
    <w:uiPriority w:val="39"/>
    <w:rsid w:val="00CB5FF2"/>
    <w:pPr>
      <w:tabs>
        <w:tab w:val="left" w:pos="1560"/>
        <w:tab w:val="right" w:leader="dot" w:pos="9060"/>
      </w:tabs>
      <w:spacing w:before="60" w:after="0" w:line="240" w:lineRule="auto"/>
      <w:ind w:left="1560" w:hanging="709"/>
    </w:pPr>
    <w:rPr>
      <w:rFonts w:eastAsia="Times New Roman" w:cs="Times New Roman"/>
      <w:noProof/>
      <w:color w:val="595959" w:themeColor="text1" w:themeTint="A6"/>
      <w:sz w:val="20"/>
      <w:szCs w:val="24"/>
      <w:lang w:eastAsia="fr-FR"/>
    </w:rPr>
  </w:style>
  <w:style w:type="paragraph" w:customStyle="1" w:styleId="SOMQ01SOUSTITRE">
    <w:name w:val="SOMQ01_SOUS TITRE"/>
    <w:basedOn w:val="Normal"/>
    <w:qFormat/>
    <w:rsid w:val="00217C88"/>
    <w:pPr>
      <w:tabs>
        <w:tab w:val="left" w:pos="1134"/>
      </w:tabs>
      <w:spacing w:before="240" w:after="240" w:line="240" w:lineRule="auto"/>
      <w:ind w:left="1134"/>
      <w:jc w:val="center"/>
    </w:pPr>
    <w:rPr>
      <w:rFonts w:ascii="Arial Narrow" w:eastAsia="Times New Roman" w:hAnsi="Arial Narrow" w:cs="Times New Roman"/>
      <w:b/>
      <w:color w:val="009EE0"/>
      <w:sz w:val="36"/>
      <w:szCs w:val="24"/>
      <w:lang w:eastAsia="fr-FR"/>
    </w:rPr>
  </w:style>
  <w:style w:type="character" w:styleId="Numrodepage">
    <w:name w:val="page number"/>
    <w:basedOn w:val="Policepardfaut"/>
    <w:rsid w:val="009852D6"/>
  </w:style>
  <w:style w:type="paragraph" w:styleId="Paragraphedeliste">
    <w:name w:val="List Paragraph"/>
    <w:basedOn w:val="Normal"/>
    <w:uiPriority w:val="34"/>
    <w:qFormat/>
    <w:rsid w:val="00D4086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A63F28"/>
    <w:rPr>
      <w:rFonts w:ascii="Arial Narrow" w:hAnsi="Arial Narrow" w:cs="Arial"/>
      <w:b/>
      <w:caps/>
      <w:color w:val="009EE0"/>
      <w:sz w:val="28"/>
    </w:rPr>
  </w:style>
  <w:style w:type="character" w:customStyle="1" w:styleId="Titre2Car">
    <w:name w:val="Titre 2 Car"/>
    <w:basedOn w:val="Policepardfaut"/>
    <w:link w:val="Titre2"/>
    <w:uiPriority w:val="9"/>
    <w:rsid w:val="00ED56A4"/>
    <w:rPr>
      <w:rFonts w:ascii="Arial Narrow" w:hAnsi="Arial Narrow" w:cs="Arial"/>
      <w:b/>
      <w:smallCaps/>
      <w:color w:val="009EE0"/>
      <w:sz w:val="24"/>
    </w:rPr>
  </w:style>
  <w:style w:type="character" w:customStyle="1" w:styleId="Titre3Car">
    <w:name w:val="Titre 3 Car"/>
    <w:basedOn w:val="Policepardfaut"/>
    <w:link w:val="Titre3"/>
    <w:rsid w:val="00F6448C"/>
    <w:rPr>
      <w:rFonts w:ascii="Arial" w:hAnsi="Arial" w:cs="Arial"/>
      <w:color w:val="009EE0"/>
      <w:sz w:val="24"/>
    </w:rPr>
  </w:style>
  <w:style w:type="character" w:customStyle="1" w:styleId="Titre4Car">
    <w:name w:val="Titre 4 Car"/>
    <w:basedOn w:val="Policepardfaut"/>
    <w:link w:val="Titre4"/>
    <w:uiPriority w:val="9"/>
    <w:rsid w:val="008E1E04"/>
    <w:rPr>
      <w:rFonts w:ascii="Arial Narrow" w:hAnsi="Arial Narrow"/>
      <w:caps/>
      <w:color w:val="009EE0"/>
    </w:rPr>
  </w:style>
  <w:style w:type="paragraph" w:customStyle="1" w:styleId="SOMQ1Paragraphe">
    <w:name w:val="SOMQ1 Paragraphe"/>
    <w:basedOn w:val="Normal"/>
    <w:next w:val="Normal"/>
    <w:qFormat/>
    <w:rsid w:val="009034B5"/>
    <w:pPr>
      <w:spacing w:before="240" w:after="0"/>
    </w:pPr>
    <w:rPr>
      <w:rFonts w:ascii="Arial Narrow" w:hAnsi="Arial Narrow"/>
      <w:caps/>
    </w:rPr>
  </w:style>
  <w:style w:type="character" w:customStyle="1" w:styleId="Titre9Car">
    <w:name w:val="Titre 9 Car"/>
    <w:basedOn w:val="Policepardfaut"/>
    <w:link w:val="Titre9"/>
    <w:uiPriority w:val="9"/>
    <w:semiHidden/>
    <w:rsid w:val="00077C9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CB5FF2"/>
    <w:pPr>
      <w:tabs>
        <w:tab w:val="right" w:leader="dot" w:pos="9062"/>
      </w:tabs>
      <w:spacing w:before="240" w:after="0" w:line="240" w:lineRule="auto"/>
      <w:ind w:left="851" w:hanging="567"/>
    </w:pPr>
    <w:rPr>
      <w:b/>
      <w:caps/>
      <w:noProof/>
      <w:color w:val="009EE0"/>
      <w:sz w:val="24"/>
    </w:rPr>
  </w:style>
  <w:style w:type="paragraph" w:styleId="TM2">
    <w:name w:val="toc 2"/>
    <w:basedOn w:val="Normal"/>
    <w:next w:val="Normal"/>
    <w:autoRedefine/>
    <w:uiPriority w:val="39"/>
    <w:unhideWhenUsed/>
    <w:rsid w:val="00CB5FF2"/>
    <w:pPr>
      <w:tabs>
        <w:tab w:val="left" w:pos="1560"/>
        <w:tab w:val="right" w:leader="dot" w:pos="9062"/>
      </w:tabs>
      <w:spacing w:before="120" w:after="0"/>
      <w:ind w:left="851"/>
    </w:pPr>
    <w:rPr>
      <w:noProof/>
      <w:color w:val="595959" w:themeColor="text1" w:themeTint="A6"/>
      <w:sz w:val="20"/>
    </w:rPr>
  </w:style>
  <w:style w:type="character" w:styleId="Lienhypertexte">
    <w:name w:val="Hyperlink"/>
    <w:basedOn w:val="Policepardfaut"/>
    <w:uiPriority w:val="99"/>
    <w:unhideWhenUsed/>
    <w:rsid w:val="00077C96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unhideWhenUsed/>
    <w:rsid w:val="009034B5"/>
    <w:pPr>
      <w:tabs>
        <w:tab w:val="left" w:pos="1560"/>
        <w:tab w:val="right" w:leader="dot" w:pos="9062"/>
      </w:tabs>
      <w:spacing w:before="120" w:after="0"/>
      <w:ind w:left="850"/>
    </w:pPr>
    <w:rPr>
      <w:rFonts w:ascii="Arial Narrow" w:hAnsi="Arial Narrow"/>
      <w:caps/>
      <w:smallCaps/>
      <w:noProof/>
      <w:color w:val="808080" w:themeColor="background1" w:themeShade="80"/>
      <w:sz w:val="24"/>
    </w:rPr>
  </w:style>
  <w:style w:type="paragraph" w:customStyle="1" w:styleId="SOMQ1Puce1">
    <w:name w:val="SOMQ1_Puce 1"/>
    <w:basedOn w:val="En-tte"/>
    <w:qFormat/>
    <w:rsid w:val="00E95176"/>
    <w:pPr>
      <w:numPr>
        <w:numId w:val="1"/>
      </w:numPr>
      <w:tabs>
        <w:tab w:val="left" w:pos="1134"/>
      </w:tabs>
      <w:spacing w:before="120"/>
    </w:pPr>
    <w:rPr>
      <w:rFonts w:eastAsia="Times New Roman" w:cs="Times New Roman"/>
      <w:color w:val="000000" w:themeColor="text1"/>
      <w:szCs w:val="24"/>
      <w:lang w:eastAsia="fr-FR"/>
    </w:rPr>
  </w:style>
  <w:style w:type="paragraph" w:customStyle="1" w:styleId="Puce10">
    <w:name w:val="Puce 1"/>
    <w:basedOn w:val="Normal"/>
    <w:rsid w:val="004D17FC"/>
    <w:pPr>
      <w:numPr>
        <w:numId w:val="3"/>
      </w:numPr>
      <w:tabs>
        <w:tab w:val="left" w:pos="851"/>
      </w:tabs>
      <w:spacing w:before="120" w:after="0" w:line="240" w:lineRule="auto"/>
    </w:pPr>
    <w:rPr>
      <w:rFonts w:ascii="Arial Narrow" w:eastAsia="Times New Roman" w:hAnsi="Arial Narrow" w:cs="Times New Roman"/>
      <w:color w:val="808080"/>
      <w:szCs w:val="20"/>
      <w:lang w:eastAsia="fr-FR"/>
    </w:rPr>
  </w:style>
  <w:style w:type="paragraph" w:customStyle="1" w:styleId="SOMQ1Puce2">
    <w:name w:val="SOMQ1_Puce 2"/>
    <w:basedOn w:val="Puce10"/>
    <w:qFormat/>
    <w:rsid w:val="004D17FC"/>
    <w:pPr>
      <w:numPr>
        <w:numId w:val="0"/>
      </w:numPr>
      <w:tabs>
        <w:tab w:val="num" w:pos="720"/>
      </w:tabs>
      <w:ind w:left="720" w:hanging="720"/>
    </w:pPr>
    <w:rPr>
      <w:color w:val="000000" w:themeColor="text1"/>
    </w:rPr>
  </w:style>
  <w:style w:type="paragraph" w:customStyle="1" w:styleId="SOMQ1Puce3">
    <w:name w:val="SOMQ1_Puce 3"/>
    <w:basedOn w:val="Normal"/>
    <w:qFormat/>
    <w:rsid w:val="004D17FC"/>
    <w:pPr>
      <w:numPr>
        <w:numId w:val="4"/>
      </w:numPr>
      <w:tabs>
        <w:tab w:val="left" w:pos="1134"/>
      </w:tabs>
      <w:spacing w:before="60" w:after="0" w:line="240" w:lineRule="auto"/>
      <w:ind w:left="1701" w:hanging="357"/>
    </w:pPr>
    <w:rPr>
      <w:rFonts w:ascii="Arial Narrow" w:eastAsia="Times New Roman" w:hAnsi="Arial Narrow" w:cs="Times New Roman"/>
      <w:color w:val="000000" w:themeColor="text1"/>
      <w:szCs w:val="24"/>
      <w:lang w:eastAsia="fr-FR"/>
    </w:rPr>
  </w:style>
  <w:style w:type="paragraph" w:customStyle="1" w:styleId="Titrepagedegarde">
    <w:name w:val="Titre page de garde"/>
    <w:basedOn w:val="Normal"/>
    <w:link w:val="TitrepagedegardeCar"/>
    <w:qFormat/>
    <w:rsid w:val="00D43B21"/>
    <w:rPr>
      <w:rFonts w:ascii="Arial Narrow" w:hAnsi="Arial Narrow"/>
      <w:b/>
      <w:caps/>
      <w:color w:val="009AE4"/>
      <w:sz w:val="48"/>
    </w:rPr>
  </w:style>
  <w:style w:type="character" w:customStyle="1" w:styleId="TitrepagedegardeCar">
    <w:name w:val="Titre page de garde Car"/>
    <w:basedOn w:val="Policepardfaut"/>
    <w:link w:val="Titrepagedegarde"/>
    <w:rsid w:val="00D43B21"/>
    <w:rPr>
      <w:rFonts w:ascii="Arial Narrow" w:hAnsi="Arial Narrow"/>
      <w:b/>
      <w:caps/>
      <w:color w:val="009AE4"/>
      <w:sz w:val="48"/>
    </w:rPr>
  </w:style>
  <w:style w:type="paragraph" w:customStyle="1" w:styleId="SOMMAIRE">
    <w:name w:val="SOMMAIRE"/>
    <w:basedOn w:val="Normal"/>
    <w:qFormat/>
    <w:rsid w:val="00CC4EC4"/>
    <w:pPr>
      <w:keepNext/>
      <w:keepLines/>
      <w:spacing w:before="720" w:after="0" w:line="276" w:lineRule="auto"/>
      <w:ind w:left="714"/>
      <w:jc w:val="right"/>
    </w:pPr>
    <w:rPr>
      <w:rFonts w:ascii="Arial Narrow" w:eastAsia="MS Gothic" w:hAnsi="Arial Narrow" w:cs="Times New Roman"/>
      <w:b/>
      <w:bCs/>
      <w:color w:val="009EE0"/>
      <w:sz w:val="36"/>
      <w:szCs w:val="28"/>
      <w:lang w:eastAsia="fr-FR"/>
    </w:rPr>
  </w:style>
  <w:style w:type="paragraph" w:customStyle="1" w:styleId="Paragraphe1">
    <w:name w:val="Paragraphe 1"/>
    <w:basedOn w:val="Normal"/>
    <w:qFormat/>
    <w:rsid w:val="00CC4EC4"/>
    <w:pPr>
      <w:spacing w:before="240" w:after="0" w:line="360" w:lineRule="auto"/>
      <w:ind w:left="426"/>
    </w:pPr>
    <w:rPr>
      <w:rFonts w:ascii="Arial Narrow" w:eastAsia="Times New Roman" w:hAnsi="Arial Narrow" w:cs="Times New Roman"/>
      <w:color w:val="595959" w:themeColor="text1" w:themeTint="A6"/>
      <w:lang w:eastAsia="fr-FR"/>
    </w:rPr>
  </w:style>
  <w:style w:type="paragraph" w:styleId="Notedebasdepage">
    <w:name w:val="footnote text"/>
    <w:basedOn w:val="Normal"/>
    <w:link w:val="NotedebasdepageCar"/>
    <w:semiHidden/>
    <w:rsid w:val="00CC4EC4"/>
    <w:pPr>
      <w:spacing w:before="120" w:after="0" w:line="240" w:lineRule="auto"/>
      <w:ind w:left="567"/>
    </w:pPr>
    <w:rPr>
      <w:rFonts w:ascii="Helvetica Light" w:eastAsia="Times New Roman" w:hAnsi="Helvetica Light" w:cs="Times New Roman"/>
      <w:color w:val="808080"/>
      <w:sz w:val="20"/>
      <w:szCs w:val="20"/>
      <w:lang w:eastAsia="fr-FR"/>
    </w:rPr>
  </w:style>
  <w:style w:type="character" w:customStyle="1" w:styleId="NotedebasdepageCar">
    <w:name w:val="Note de bas de page Car"/>
    <w:basedOn w:val="Policepardfaut"/>
    <w:link w:val="Notedebasdepage"/>
    <w:semiHidden/>
    <w:rsid w:val="00CC4EC4"/>
    <w:rPr>
      <w:rFonts w:ascii="Helvetica Light" w:eastAsia="Times New Roman" w:hAnsi="Helvetica Light" w:cs="Times New Roman"/>
      <w:color w:val="808080"/>
      <w:sz w:val="20"/>
      <w:szCs w:val="20"/>
      <w:lang w:eastAsia="fr-FR"/>
    </w:rPr>
  </w:style>
  <w:style w:type="paragraph" w:customStyle="1" w:styleId="Listeannexes">
    <w:name w:val="Liste annexes"/>
    <w:basedOn w:val="Normal"/>
    <w:qFormat/>
    <w:rsid w:val="00227B90"/>
    <w:pPr>
      <w:numPr>
        <w:numId w:val="5"/>
      </w:numPr>
      <w:tabs>
        <w:tab w:val="left" w:pos="1134"/>
      </w:tabs>
      <w:spacing w:before="120" w:after="0" w:line="240" w:lineRule="auto"/>
      <w:ind w:left="1134" w:hanging="501"/>
    </w:pPr>
    <w:rPr>
      <w:rFonts w:eastAsia="Times New Roman" w:cs="Times New Roman"/>
      <w:color w:val="009EE0"/>
      <w:sz w:val="24"/>
      <w:szCs w:val="20"/>
      <w:lang w:eastAsia="fr-FR"/>
    </w:rPr>
  </w:style>
  <w:style w:type="paragraph" w:customStyle="1" w:styleId="TEXTE1">
    <w:name w:val="TEXTE1"/>
    <w:basedOn w:val="Normal"/>
    <w:rsid w:val="00CC4EC4"/>
    <w:pPr>
      <w:tabs>
        <w:tab w:val="left" w:pos="1620"/>
        <w:tab w:val="left" w:pos="1800"/>
      </w:tabs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6">
    <w:name w:val="Style6"/>
    <w:basedOn w:val="Normal"/>
    <w:rsid w:val="00CC4EC4"/>
    <w:pPr>
      <w:tabs>
        <w:tab w:val="left" w:pos="1701"/>
      </w:tabs>
      <w:spacing w:after="0" w:line="240" w:lineRule="auto"/>
      <w:ind w:left="1134" w:right="1134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paragraphezonedetexte">
    <w:name w:val="paragraphe zone de texte"/>
    <w:basedOn w:val="Normal"/>
    <w:qFormat/>
    <w:rsid w:val="00CC4EC4"/>
    <w:pPr>
      <w:spacing w:after="0" w:line="240" w:lineRule="auto"/>
    </w:pPr>
    <w:rPr>
      <w:rFonts w:ascii="Arial Narrow" w:eastAsia="Calibri" w:hAnsi="Arial Narrow" w:cs="Arial"/>
      <w:color w:val="000000"/>
      <w:sz w:val="18"/>
      <w:szCs w:val="18"/>
    </w:rPr>
  </w:style>
  <w:style w:type="character" w:styleId="Appelnotedebasdep">
    <w:name w:val="footnote reference"/>
    <w:basedOn w:val="Policepardfaut"/>
    <w:rsid w:val="00CC4EC4"/>
    <w:rPr>
      <w:vertAlign w:val="superscript"/>
    </w:rPr>
  </w:style>
  <w:style w:type="character" w:styleId="Marquedecommentaire">
    <w:name w:val="annotation reference"/>
    <w:basedOn w:val="Policepardfaut"/>
    <w:rsid w:val="00CC4EC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rsid w:val="00CC4EC4"/>
    <w:pPr>
      <w:spacing w:before="120" w:after="0" w:line="240" w:lineRule="auto"/>
      <w:ind w:left="567"/>
    </w:pPr>
    <w:rPr>
      <w:rFonts w:ascii="Helvetica Light" w:eastAsia="Times New Roman" w:hAnsi="Helvetica Light" w:cs="Times New Roman"/>
      <w:color w:val="808080"/>
      <w:sz w:val="20"/>
      <w:szCs w:val="20"/>
      <w:lang w:eastAsia="fr-FR"/>
    </w:rPr>
  </w:style>
  <w:style w:type="character" w:customStyle="1" w:styleId="CommentaireCar">
    <w:name w:val="Commentaire Car"/>
    <w:basedOn w:val="Policepardfaut"/>
    <w:link w:val="Commentaire"/>
    <w:uiPriority w:val="99"/>
    <w:rsid w:val="00CC4EC4"/>
    <w:rPr>
      <w:rFonts w:ascii="Helvetica Light" w:eastAsia="Times New Roman" w:hAnsi="Helvetica Light" w:cs="Times New Roman"/>
      <w:color w:val="808080"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A4C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A4CE5"/>
    <w:rPr>
      <w:rFonts w:ascii="Segoe UI" w:hAnsi="Segoe UI" w:cs="Segoe UI"/>
      <w:sz w:val="18"/>
      <w:szCs w:val="18"/>
    </w:rPr>
  </w:style>
  <w:style w:type="paragraph" w:customStyle="1" w:styleId="Puce2">
    <w:name w:val="Puce 2"/>
    <w:basedOn w:val="Paragraphedeliste"/>
    <w:rsid w:val="003A2C2F"/>
    <w:pPr>
      <w:numPr>
        <w:numId w:val="6"/>
      </w:numPr>
      <w:spacing w:before="120" w:after="0" w:line="240" w:lineRule="auto"/>
    </w:pPr>
    <w:rPr>
      <w:rFonts w:ascii="Arial Narrow" w:eastAsia="Times New Roman" w:hAnsi="Arial Narrow" w:cs="Times New Roman"/>
      <w:color w:val="808080"/>
      <w:szCs w:val="20"/>
      <w:lang w:eastAsia="fr-FR"/>
    </w:rPr>
  </w:style>
  <w:style w:type="paragraph" w:customStyle="1" w:styleId="Puce2Paragraphe">
    <w:name w:val="Puce 2_Paragraphe"/>
    <w:basedOn w:val="Normal"/>
    <w:qFormat/>
    <w:rsid w:val="003A2C2F"/>
    <w:pPr>
      <w:spacing w:before="120" w:after="0" w:line="240" w:lineRule="auto"/>
      <w:ind w:left="1276"/>
    </w:pPr>
    <w:rPr>
      <w:rFonts w:ascii="Arial Narrow" w:eastAsia="Times New Roman" w:hAnsi="Arial Narrow" w:cs="Times New Roman"/>
      <w:color w:val="808080" w:themeColor="background1" w:themeShade="8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18363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rsid w:val="00C006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1">
    <w:name w:val="Grid Table 1 Light Accent 1"/>
    <w:basedOn w:val="TableauNormal"/>
    <w:uiPriority w:val="46"/>
    <w:rsid w:val="00C006F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ccentuation">
    <w:name w:val="Emphasis"/>
    <w:basedOn w:val="Policepardfaut"/>
    <w:uiPriority w:val="20"/>
    <w:qFormat/>
    <w:rsid w:val="00CF7A50"/>
    <w:rPr>
      <w:i/>
      <w:iCs/>
    </w:rPr>
  </w:style>
  <w:style w:type="paragraph" w:customStyle="1" w:styleId="Paragraphestandard">
    <w:name w:val="[Paragraphe standard]"/>
    <w:basedOn w:val="Normal"/>
    <w:uiPriority w:val="99"/>
    <w:rsid w:val="004428FF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paragraph" w:customStyle="1" w:styleId="CHAPITRE">
    <w:name w:val="CHAPITRE"/>
    <w:basedOn w:val="Normal"/>
    <w:rsid w:val="004428FF"/>
    <w:pPr>
      <w:spacing w:after="0" w:line="240" w:lineRule="auto"/>
    </w:pPr>
    <w:rPr>
      <w:rFonts w:ascii="Century Gothic" w:hAnsi="Century Gothic"/>
      <w:bCs/>
      <w:color w:val="EE4A36"/>
      <w:sz w:val="72"/>
      <w:szCs w:val="72"/>
    </w:rPr>
  </w:style>
  <w:style w:type="paragraph" w:customStyle="1" w:styleId="SOMQ1Paragraphe1">
    <w:name w:val="SOMQ1_Paragraphe 1"/>
    <w:basedOn w:val="Normal"/>
    <w:qFormat/>
    <w:rsid w:val="00395FC0"/>
    <w:pPr>
      <w:tabs>
        <w:tab w:val="left" w:pos="1134"/>
      </w:tabs>
      <w:spacing w:before="240" w:after="0" w:line="240" w:lineRule="auto"/>
      <w:ind w:left="567"/>
    </w:pPr>
    <w:rPr>
      <w:rFonts w:ascii="Arial Narrow" w:eastAsia="Times New Roman" w:hAnsi="Arial Narrow" w:cs="Times New Roman"/>
      <w:color w:val="000000" w:themeColor="text1"/>
      <w:szCs w:val="24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C4B01"/>
    <w:pPr>
      <w:spacing w:before="0" w:after="160"/>
      <w:ind w:left="0"/>
      <w:jc w:val="left"/>
    </w:pPr>
    <w:rPr>
      <w:rFonts w:asciiTheme="minorHAnsi" w:eastAsiaTheme="minorHAnsi" w:hAnsiTheme="minorHAnsi" w:cstheme="minorBidi"/>
      <w:b/>
      <w:bCs/>
      <w:color w:val="auto"/>
      <w:lang w:eastAsia="en-US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C4B01"/>
    <w:rPr>
      <w:rFonts w:ascii="Helvetica Light" w:eastAsia="Times New Roman" w:hAnsi="Helvetica Light" w:cs="Times New Roman"/>
      <w:b/>
      <w:bCs/>
      <w:color w:val="808080"/>
      <w:sz w:val="20"/>
      <w:szCs w:val="20"/>
      <w:lang w:eastAsia="fr-FR"/>
    </w:rPr>
  </w:style>
  <w:style w:type="paragraph" w:customStyle="1" w:styleId="TABPUCE1">
    <w:name w:val="TAB_PUCE 1"/>
    <w:basedOn w:val="Normal"/>
    <w:rsid w:val="00A26D41"/>
    <w:pPr>
      <w:numPr>
        <w:numId w:val="8"/>
      </w:numPr>
      <w:tabs>
        <w:tab w:val="left" w:pos="1134"/>
      </w:tabs>
      <w:spacing w:after="0" w:line="240" w:lineRule="auto"/>
    </w:pPr>
    <w:rPr>
      <w:rFonts w:ascii="Arial Narrow" w:eastAsia="Times New Roman" w:hAnsi="Arial Narrow" w:cs="Times New Roman"/>
      <w:szCs w:val="24"/>
      <w:lang w:eastAsia="fr-FR"/>
    </w:rPr>
  </w:style>
  <w:style w:type="paragraph" w:customStyle="1" w:styleId="Listerfrences">
    <w:name w:val="Liste références"/>
    <w:basedOn w:val="Normal"/>
    <w:qFormat/>
    <w:rsid w:val="00941240"/>
    <w:pPr>
      <w:numPr>
        <w:numId w:val="9"/>
      </w:numPr>
      <w:tabs>
        <w:tab w:val="left" w:pos="1134"/>
      </w:tabs>
      <w:spacing w:before="120" w:after="0" w:line="240" w:lineRule="auto"/>
      <w:ind w:left="1134" w:hanging="708"/>
    </w:pPr>
    <w:rPr>
      <w:rFonts w:eastAsia="Times New Roman" w:cs="Arial"/>
      <w:color w:val="000000" w:themeColor="text1"/>
      <w:szCs w:val="20"/>
      <w:lang w:eastAsia="fr-FR"/>
    </w:rPr>
  </w:style>
  <w:style w:type="paragraph" w:customStyle="1" w:styleId="Puce1">
    <w:name w:val="Puce 1_"/>
    <w:basedOn w:val="Paragraphe1"/>
    <w:qFormat/>
    <w:rsid w:val="006C2309"/>
    <w:pPr>
      <w:numPr>
        <w:numId w:val="10"/>
      </w:numPr>
      <w:tabs>
        <w:tab w:val="left" w:pos="851"/>
      </w:tabs>
      <w:spacing w:before="120"/>
    </w:pPr>
    <w:rPr>
      <w:rFonts w:ascii="Arial" w:hAnsi="Arial" w:cs="Arial"/>
      <w:color w:val="000000" w:themeColor="text1"/>
      <w:sz w:val="20"/>
      <w:szCs w:val="20"/>
    </w:rPr>
  </w:style>
  <w:style w:type="paragraph" w:customStyle="1" w:styleId="SOMQ06Puce2">
    <w:name w:val="SOMQ06_Puce2"/>
    <w:basedOn w:val="OFORALYSPUCE2"/>
    <w:qFormat/>
    <w:rsid w:val="00DC082A"/>
    <w:pPr>
      <w:spacing w:before="120"/>
      <w:ind w:left="1071" w:hanging="357"/>
    </w:pPr>
    <w:rPr>
      <w:rFonts w:ascii="Arial Narrow" w:hAnsi="Arial Narrow"/>
      <w:sz w:val="22"/>
      <w:szCs w:val="22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CB5FF2"/>
    <w:pPr>
      <w:spacing w:after="100"/>
      <w:ind w:left="1540"/>
    </w:pPr>
  </w:style>
  <w:style w:type="paragraph" w:customStyle="1" w:styleId="OFORALYSPUCE2">
    <w:name w:val="OF ORALYS PUCE 2"/>
    <w:basedOn w:val="Normal"/>
    <w:rsid w:val="00DC082A"/>
    <w:pPr>
      <w:numPr>
        <w:numId w:val="16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OMQ06Puce1">
    <w:name w:val="SOMQ06_Puce 1"/>
    <w:basedOn w:val="Normal"/>
    <w:qFormat/>
    <w:rsid w:val="00F724D3"/>
    <w:pPr>
      <w:numPr>
        <w:numId w:val="23"/>
      </w:numPr>
      <w:spacing w:before="120" w:after="0" w:line="240" w:lineRule="auto"/>
    </w:pPr>
    <w:rPr>
      <w:rFonts w:eastAsia="Times New Roman" w:cs="Arial"/>
      <w:szCs w:val="24"/>
      <w:lang w:eastAsia="fr-FR"/>
    </w:rPr>
  </w:style>
  <w:style w:type="paragraph" w:styleId="Sansinterligne">
    <w:name w:val="No Spacing"/>
    <w:aliases w:val="SOM Sans interligne"/>
    <w:link w:val="SansinterligneCar"/>
    <w:uiPriority w:val="1"/>
    <w:qFormat/>
    <w:rsid w:val="00F724D3"/>
    <w:pPr>
      <w:spacing w:after="0" w:line="240" w:lineRule="auto"/>
      <w:jc w:val="both"/>
    </w:pPr>
    <w:rPr>
      <w:rFonts w:ascii="Arial Narrow" w:hAnsi="Arial Narrow"/>
    </w:rPr>
  </w:style>
  <w:style w:type="table" w:customStyle="1" w:styleId="Grilledutableau1">
    <w:name w:val="Grille du tableau1"/>
    <w:basedOn w:val="TableauNormal"/>
    <w:next w:val="Grilledutableau"/>
    <w:uiPriority w:val="59"/>
    <w:rsid w:val="00F724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2">
    <w:name w:val="Grille du tableau2"/>
    <w:basedOn w:val="TableauNormal"/>
    <w:next w:val="Grilledutableau"/>
    <w:uiPriority w:val="59"/>
    <w:rsid w:val="00F724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NEXE">
    <w:name w:val="ANNEXE"/>
    <w:basedOn w:val="Paragraphestandard"/>
    <w:qFormat/>
    <w:rsid w:val="002A25CA"/>
    <w:pPr>
      <w:keepNext/>
      <w:keepLines/>
      <w:widowControl/>
      <w:numPr>
        <w:ilvl w:val="1"/>
        <w:numId w:val="31"/>
      </w:numPr>
      <w:tabs>
        <w:tab w:val="left" w:pos="426"/>
        <w:tab w:val="left" w:pos="1276"/>
      </w:tabs>
      <w:autoSpaceDE/>
      <w:autoSpaceDN/>
      <w:adjustRightInd/>
      <w:spacing w:before="240" w:after="120" w:line="240" w:lineRule="auto"/>
      <w:ind w:left="1276" w:hanging="1276"/>
      <w:jc w:val="center"/>
      <w:textAlignment w:val="auto"/>
      <w:outlineLvl w:val="0"/>
    </w:pPr>
    <w:rPr>
      <w:rFonts w:ascii="Arial" w:hAnsi="Arial" w:cs="Arial"/>
      <w:color w:val="009EE0"/>
      <w:sz w:val="44"/>
      <w:szCs w:val="32"/>
    </w:rPr>
  </w:style>
  <w:style w:type="paragraph" w:customStyle="1" w:styleId="TitreAnnexe">
    <w:name w:val="TitreAnnexe"/>
    <w:basedOn w:val="Titre1"/>
    <w:link w:val="TitreAnnexeCar"/>
    <w:qFormat/>
    <w:rsid w:val="00DC136F"/>
    <w:pPr>
      <w:ind w:left="1560"/>
    </w:pPr>
  </w:style>
  <w:style w:type="paragraph" w:customStyle="1" w:styleId="Style1">
    <w:name w:val="Style1"/>
    <w:basedOn w:val="Sansinterligne"/>
    <w:link w:val="Style1Car"/>
    <w:qFormat/>
    <w:rsid w:val="00C30139"/>
    <w:pPr>
      <w:jc w:val="left"/>
    </w:pPr>
    <w:rPr>
      <w:rFonts w:cs="Arial"/>
    </w:rPr>
  </w:style>
  <w:style w:type="character" w:customStyle="1" w:styleId="TitreAnnexeCar">
    <w:name w:val="TitreAnnexe Car"/>
    <w:basedOn w:val="Titre1Car"/>
    <w:link w:val="TitreAnnexe"/>
    <w:rsid w:val="00DC136F"/>
    <w:rPr>
      <w:rFonts w:ascii="Arial Narrow" w:hAnsi="Arial Narrow" w:cs="Arial"/>
      <w:b/>
      <w:caps/>
      <w:color w:val="009EE0"/>
      <w:sz w:val="28"/>
    </w:rPr>
  </w:style>
  <w:style w:type="paragraph" w:customStyle="1" w:styleId="Style2fghfgh">
    <w:name w:val="Style2fghfgh"/>
    <w:basedOn w:val="Style1"/>
    <w:link w:val="Style2fghfghCar"/>
    <w:qFormat/>
    <w:rsid w:val="00C30139"/>
  </w:style>
  <w:style w:type="character" w:customStyle="1" w:styleId="SansinterligneCar">
    <w:name w:val="Sans interligne Car"/>
    <w:aliases w:val="SOM Sans interligne Car"/>
    <w:basedOn w:val="Policepardfaut"/>
    <w:link w:val="Sansinterligne"/>
    <w:uiPriority w:val="1"/>
    <w:rsid w:val="00C30139"/>
    <w:rPr>
      <w:rFonts w:ascii="Arial Narrow" w:hAnsi="Arial Narrow"/>
    </w:rPr>
  </w:style>
  <w:style w:type="character" w:customStyle="1" w:styleId="Style1Car">
    <w:name w:val="Style1 Car"/>
    <w:basedOn w:val="SansinterligneCar"/>
    <w:link w:val="Style1"/>
    <w:rsid w:val="00C30139"/>
    <w:rPr>
      <w:rFonts w:ascii="Arial Narrow" w:hAnsi="Arial Narrow" w:cs="Arial"/>
    </w:rPr>
  </w:style>
  <w:style w:type="character" w:customStyle="1" w:styleId="Style2fghfghCar">
    <w:name w:val="Style2fghfgh Car"/>
    <w:basedOn w:val="Style1Car"/>
    <w:link w:val="Style2fghfgh"/>
    <w:rsid w:val="00C30139"/>
    <w:rPr>
      <w:rFonts w:ascii="Arial Narrow" w:hAnsi="Arial Narrow" w:cs="Arial"/>
    </w:rPr>
  </w:style>
  <w:style w:type="table" w:customStyle="1" w:styleId="OSup">
    <w:name w:val="OSup"/>
    <w:basedOn w:val="TableauNormal"/>
    <w:uiPriority w:val="99"/>
    <w:rsid w:val="008820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="Arial Narrow" w:hAnsi="Arial Narrow"/>
        <w:b/>
        <w:color w:val="FFFFFF" w:themeColor="background1"/>
        <w:sz w:val="24"/>
      </w:rPr>
      <w:tblPr/>
      <w:tcPr>
        <w:shd w:val="clear" w:color="auto" w:fill="00B0F0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25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9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7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174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799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206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544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1295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748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2621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2189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5822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6239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3232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45187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16892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46738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83428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27122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88792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33005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77588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292862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739920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071903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0079451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4089989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1624500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495327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2445397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939759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78284278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61579228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90987970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207430378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file:///G:\TRANSFER\CCA\07%20-Template\Template_Fiche_Resultat_v1_OSUP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julien%20lebrun\Desktop\SOM.Q.01F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BD7EC59E78D74F84AD4DD7088F4C42" ma:contentTypeVersion="1" ma:contentTypeDescription="Crée un document." ma:contentTypeScope="" ma:versionID="4ff874fd34b9bf31899f0a3f2fcf1266">
  <xsd:schema xmlns:xsd="http://www.w3.org/2001/XMLSchema" xmlns:xs="http://www.w3.org/2001/XMLSchema" xmlns:p="http://schemas.microsoft.com/office/2006/metadata/properties" xmlns:ns2="06f98797-6faa-4dd6-ae9c-6f566d72ea9c" targetNamespace="http://schemas.microsoft.com/office/2006/metadata/properties" ma:root="true" ma:fieldsID="af780d8abbe5743bb2d911fb87df8e3a" ns2:_="">
    <xsd:import namespace="06f98797-6faa-4dd6-ae9c-6f566d72ea9c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f98797-6faa-4dd6-ae9c-6f566d72ea9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96AAC-EFBC-4056-B1FB-D4149A9960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269113-B728-4C18-BF8E-5CE486879C7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CBC8983-9A2A-49C3-AB25-055DB3D772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f98797-6faa-4dd6-ae9c-6f566d72ea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29D4230-4AA0-43C6-B856-9049A1F8A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SOM.Q.01F.dotx</Template>
  <TotalTime>0</TotalTime>
  <Pages>11</Pages>
  <Words>672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PLAN QUALITE</vt:lpstr>
    </vt:vector>
  </TitlesOfParts>
  <Company>Ortec</Company>
  <LinksUpToDate>false</LinksUpToDate>
  <CharactersWithSpaces>4364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QUALITE</dc:title>
  <dc:subject/>
  <dc:creator>Julien LEBRUN</dc:creator>
  <cp:keywords/>
  <dc:description/>
  <cp:lastModifiedBy>Fitiantsoa ANTENAINA</cp:lastModifiedBy>
  <cp:revision>27</cp:revision>
  <cp:lastPrinted>2015-06-08T08:24:00Z</cp:lastPrinted>
  <dcterms:created xsi:type="dcterms:W3CDTF">2019-01-04T09:09:00Z</dcterms:created>
  <dcterms:modified xsi:type="dcterms:W3CDTF">2021-07-19T07:49:00Z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0x010100C2BD7EC59E78D74F84AD4DD7088F4C42</vt:lpwstr>
  </property>
</Properties>
</file>